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C6715" w:rsidRPr="004A17B0" w:rsidRDefault="00543B0B" w:rsidP="00245F08">
      <w:pPr>
        <w:pStyle w:val="Title"/>
      </w:pPr>
      <w:bookmarkStart w:id="0" w:name="_Toc238367216"/>
      <w:bookmarkStart w:id="1" w:name="_Toc242085279"/>
      <w:r>
        <w:t>Formula One in Network Science</w:t>
      </w:r>
    </w:p>
    <w:p w:rsidR="007506BF" w:rsidRPr="00902F47" w:rsidRDefault="00543B0B" w:rsidP="00781DD0">
      <w:pPr>
        <w:pStyle w:val="AuthorBylines"/>
        <w:spacing w:before="120"/>
      </w:pPr>
      <w:r>
        <w:t>J</w:t>
      </w:r>
      <w:r w:rsidR="0088036F" w:rsidRPr="0088036F">
        <w:t xml:space="preserve">. </w:t>
      </w:r>
      <w:proofErr w:type="spellStart"/>
      <w:r>
        <w:t>Bou</w:t>
      </w:r>
      <w:proofErr w:type="spellEnd"/>
      <w:r>
        <w:t xml:space="preserve"> Karam</w:t>
      </w:r>
      <w:r w:rsidR="0088036F" w:rsidRPr="0088036F">
        <w:t xml:space="preserve"> Author, </w:t>
      </w:r>
      <w:r>
        <w:t>P</w:t>
      </w:r>
      <w:r w:rsidR="0088036F" w:rsidRPr="0088036F">
        <w:t xml:space="preserve">. </w:t>
      </w:r>
      <w:r>
        <w:t>Abi Chacra</w:t>
      </w:r>
      <w:r w:rsidR="0088036F" w:rsidRPr="0088036F">
        <w:t xml:space="preserve"> Author, </w:t>
      </w:r>
      <w:r>
        <w:t>A</w:t>
      </w:r>
      <w:r w:rsidR="0088036F" w:rsidRPr="0088036F">
        <w:t xml:space="preserve">. </w:t>
      </w:r>
      <w:r>
        <w:t>Assaf</w:t>
      </w:r>
      <w:r w:rsidR="0088036F" w:rsidRPr="0088036F">
        <w:t xml:space="preserve"> Author</w:t>
      </w:r>
    </w:p>
    <w:p w:rsidR="00543B0B" w:rsidRDefault="00543B0B" w:rsidP="00D764B0">
      <w:pPr>
        <w:pStyle w:val="Heading1"/>
        <w:jc w:val="both"/>
        <w:rPr>
          <w:b w:val="0"/>
          <w:bCs w:val="0"/>
          <w:i/>
          <w:iCs w:val="0"/>
          <w:sz w:val="20"/>
        </w:rPr>
      </w:pPr>
      <w:r>
        <w:rPr>
          <w:b w:val="0"/>
          <w:bCs w:val="0"/>
          <w:i/>
          <w:iCs w:val="0"/>
          <w:sz w:val="20"/>
        </w:rPr>
        <w:t xml:space="preserve">Formula One is a motor racing championship that has gained popularity over the years, starting from the first launched race in 1946 up until today. Millions of people impatiently wait for every racing season because with it come the adrenaline and excitement that only few racing games have. Although this game is highly admired by people from all around the world, studies on this sport have been primitive </w:t>
      </w:r>
      <w:r w:rsidR="00D764B0">
        <w:rPr>
          <w:b w:val="0"/>
          <w:bCs w:val="0"/>
          <w:i/>
          <w:iCs w:val="0"/>
          <w:sz w:val="20"/>
        </w:rPr>
        <w:t xml:space="preserve">and little. On the other hand, network science has played a major role in several topics, ranging from social media all the way to sports. In this case, it studies how drivers, which are the nodes, pass others in races where the act of overtaking is represented by the edges. For this reason, viewing this topic from a network analysis point of view gives the ability to </w:t>
      </w:r>
      <w:r w:rsidR="00D764B0" w:rsidRPr="00543B0B">
        <w:rPr>
          <w:b w:val="0"/>
          <w:bCs w:val="0"/>
          <w:i/>
          <w:iCs w:val="0"/>
          <w:sz w:val="20"/>
        </w:rPr>
        <w:t>study patterns and trends followed by racers through analyzing the number of times one racer overtook the other and interpreting such results for predicting future wins.</w:t>
      </w:r>
    </w:p>
    <w:p w:rsidR="00543B0B" w:rsidRPr="00543B0B" w:rsidRDefault="00543B0B" w:rsidP="00543B0B">
      <w:pPr>
        <w:pStyle w:val="BodyText2"/>
      </w:pPr>
    </w:p>
    <w:p w:rsidR="00543B0B" w:rsidRDefault="00543B0B" w:rsidP="00543B0B">
      <w:pPr>
        <w:pStyle w:val="BodyText"/>
      </w:pPr>
    </w:p>
    <w:p w:rsidR="00543B0B" w:rsidRPr="00543B0B" w:rsidRDefault="00543B0B" w:rsidP="00543B0B">
      <w:pPr>
        <w:pStyle w:val="BodyText2"/>
        <w:sectPr w:rsidR="00543B0B" w:rsidRPr="00543B0B" w:rsidSect="00245F08">
          <w:headerReference w:type="default" r:id="rId8"/>
          <w:footerReference w:type="even" r:id="rId9"/>
          <w:footerReference w:type="default" r:id="rId10"/>
          <w:footerReference w:type="first" r:id="rId11"/>
          <w:type w:val="continuous"/>
          <w:pgSz w:w="12240" w:h="15840"/>
          <w:pgMar w:top="855" w:right="2520" w:bottom="1440" w:left="1440" w:header="720" w:footer="720" w:gutter="0"/>
          <w:cols w:space="720"/>
          <w:docGrid w:linePitch="360"/>
        </w:sectPr>
      </w:pPr>
    </w:p>
    <w:p w:rsidR="0088036F" w:rsidRPr="004A17B0" w:rsidRDefault="0088036F" w:rsidP="00245F08">
      <w:pPr>
        <w:pStyle w:val="Heading1"/>
        <w:spacing w:before="0"/>
      </w:pPr>
      <w:r w:rsidRPr="004A17B0">
        <w:t>Introduction</w:t>
      </w:r>
    </w:p>
    <w:p w:rsidR="00543B0B" w:rsidRDefault="00AD11B0" w:rsidP="00D764B0">
      <w:pPr>
        <w:pStyle w:val="BodyText2"/>
        <w:jc w:val="both"/>
      </w:pPr>
      <w:r>
        <w:t xml:space="preserve">Grand Prix motor racing, also known as GP, has existed since the year 1894. It only took place in France where cars would race across towns from the start to end points. However, over the years, GP got broken down into several kinds of races and ended with its being called Formula One after the year 1946 where it replaced the name of Formula A. </w:t>
      </w:r>
      <w:r w:rsidR="00543B0B" w:rsidRPr="00543B0B">
        <w:t xml:space="preserve">The Formula One Championship is a sport millions of people watch, ranging from a very small age to an old one. It is considered </w:t>
      </w:r>
      <w:r w:rsidR="00D764B0">
        <w:t>one of</w:t>
      </w:r>
      <w:r w:rsidR="00543B0B" w:rsidRPr="00543B0B">
        <w:t xml:space="preserve"> the </w:t>
      </w:r>
      <w:r w:rsidR="00D764B0">
        <w:t xml:space="preserve">best </w:t>
      </w:r>
      <w:r w:rsidR="00543B0B" w:rsidRPr="00543B0B">
        <w:t>industries in the world</w:t>
      </w:r>
      <w:r w:rsidR="00D764B0">
        <w:t xml:space="preserve"> and among the top 10 sports businesses to</w:t>
      </w:r>
      <w:r>
        <w:t xml:space="preserve"> exist</w:t>
      </w:r>
      <w:r w:rsidR="00543B0B" w:rsidRPr="00543B0B">
        <w:t>. This sport, also known as F1, despite its being less popular than other sport activities like football, basketball, and baseball, is considered the greatest and most exciting type of racing in the world. It has increasingly gained the interest of its audience over the years</w:t>
      </w:r>
      <w:r>
        <w:t xml:space="preserve"> and is currently the most watched racing game</w:t>
      </w:r>
      <w:r w:rsidR="00543B0B" w:rsidRPr="00543B0B">
        <w:t>.</w:t>
      </w:r>
    </w:p>
    <w:p w:rsidR="00D764B0" w:rsidRDefault="00AD11B0" w:rsidP="00710616">
      <w:pPr>
        <w:pStyle w:val="BodyText2"/>
        <w:jc w:val="both"/>
      </w:pPr>
      <w:r>
        <w:t>Before</w:t>
      </w:r>
      <w:r w:rsidR="00543B0B" w:rsidRPr="00543B0B">
        <w:t xml:space="preserve"> going deeper into the subject, it is important to understand the game. To begin, the races take place in several countries such as The United States of America, Canada, Bahrain, and other locations. Each racetrack varies approximately between 2.5 and 4.7 miles depending on the country in which the game is taking place with 12 rounds for every race. Each car’s speed can reach about 220 miles an hour, but of course, its strength and confidence in winning the race depends on the driver and constructor</w:t>
      </w:r>
      <w:r w:rsidR="00710616">
        <w:t xml:space="preserve"> team</w:t>
      </w:r>
      <w:r w:rsidR="00543B0B" w:rsidRPr="00543B0B">
        <w:t xml:space="preserve">. </w:t>
      </w:r>
    </w:p>
    <w:p w:rsidR="00D764B0" w:rsidRDefault="00D764B0" w:rsidP="00710616">
      <w:pPr>
        <w:pStyle w:val="Heading1"/>
        <w:spacing w:before="0"/>
        <w:jc w:val="both"/>
      </w:pPr>
      <w:r w:rsidRPr="00C5042B">
        <w:rPr>
          <w:b w:val="0"/>
          <w:bCs w:val="0"/>
          <w:iCs w:val="0"/>
          <w:sz w:val="20"/>
        </w:rPr>
        <w:t xml:space="preserve">Throughout this report, </w:t>
      </w:r>
      <w:r w:rsidR="00710616">
        <w:rPr>
          <w:b w:val="0"/>
          <w:bCs w:val="0"/>
          <w:iCs w:val="0"/>
          <w:sz w:val="20"/>
        </w:rPr>
        <w:t xml:space="preserve">several measures are studied to discover patterns followed by drivers in passing others, to measure the importance of a driver based on several centrality measures, to identify communities of drivers through differentiating the most from the least number of overtaking, and to study how this sport evolved over the years. All of the aforementioned points, along with several others that are discussed throughout this paper will improve ongoing predictions for future games. </w:t>
      </w:r>
    </w:p>
    <w:p w:rsidR="0088036F" w:rsidRPr="00B95C96" w:rsidRDefault="00710616" w:rsidP="00245F08">
      <w:pPr>
        <w:pStyle w:val="Heading1"/>
      </w:pPr>
      <w:r>
        <w:t>Idea</w:t>
      </w:r>
    </w:p>
    <w:p w:rsidR="0088036F" w:rsidRDefault="0088036F" w:rsidP="0088036F">
      <w:pPr>
        <w:pStyle w:val="BodyText"/>
      </w:pPr>
      <w:r>
        <w:t xml:space="preserve">All IBM authors must obtain clearance from IBM before </w:t>
      </w:r>
      <w:r w:rsidRPr="00BC648C">
        <w:t>submitting</w:t>
      </w:r>
      <w:r>
        <w:t xml:space="preserve"> the final manuscript. </w:t>
      </w:r>
      <w:r w:rsidR="00A812CE">
        <w:t>The “</w:t>
      </w:r>
      <w:hyperlink r:id="rId12" w:anchor="!/wiki/W18e544042a85_4b63_915a_1d1ed2cf8338/page/Publication%20clearance" w:history="1">
        <w:r w:rsidR="00A812CE" w:rsidRPr="00A812CE">
          <w:rPr>
            <w:rStyle w:val="Hyperlink"/>
          </w:rPr>
          <w:t>Publication Clearance</w:t>
        </w:r>
      </w:hyperlink>
      <w:r w:rsidR="00A812CE">
        <w:t xml:space="preserve">” wiki provides details about the procedure. </w:t>
      </w:r>
      <w:r w:rsidRPr="00BC648C">
        <w:t xml:space="preserve">IBM Research </w:t>
      </w:r>
      <w:r w:rsidR="00B121C9">
        <w:t xml:space="preserve">employees must use the </w:t>
      </w:r>
      <w:hyperlink r:id="rId13" w:history="1">
        <w:r w:rsidR="00B121C9" w:rsidRPr="00B121C9">
          <w:rPr>
            <w:rStyle w:val="Hyperlink"/>
          </w:rPr>
          <w:t>Research Publication Clearance System</w:t>
        </w:r>
      </w:hyperlink>
      <w:r w:rsidR="00B121C9">
        <w:t xml:space="preserve"> to obtain publication approval. Non-Research </w:t>
      </w:r>
      <w:proofErr w:type="spellStart"/>
      <w:r w:rsidR="00B121C9">
        <w:t>IBMers</w:t>
      </w:r>
      <w:proofErr w:type="spellEnd"/>
      <w:r w:rsidR="00B121C9">
        <w:t xml:space="preserve"> </w:t>
      </w:r>
      <w:r w:rsidR="00A812CE">
        <w:t>should follow the procedure outlined in the “Publication Clearance” wiki.</w:t>
      </w:r>
    </w:p>
    <w:p w:rsidR="00B37A27" w:rsidRDefault="00A812CE" w:rsidP="0088036F">
      <w:pPr>
        <w:pStyle w:val="BodyText2"/>
      </w:pPr>
      <w:r>
        <w:t xml:space="preserve">Non-IBM authors must </w:t>
      </w:r>
      <w:r w:rsidR="00034E6D">
        <w:t xml:space="preserve">transfer the copyright </w:t>
      </w:r>
      <w:r w:rsidR="00635AD4">
        <w:t xml:space="preserve">to IBM by addressing this question during the submission process in ScholarOne. </w:t>
      </w:r>
      <w:r w:rsidR="0088036F">
        <w:rPr>
          <w:color w:val="000000"/>
        </w:rPr>
        <w:t xml:space="preserve">For any questions about initial or final submission requirements, please contact the </w:t>
      </w:r>
      <w:hyperlink r:id="rId14" w:history="1">
        <w:r w:rsidR="0088036F" w:rsidRPr="00AE267B">
          <w:rPr>
            <w:rStyle w:val="Hyperlink"/>
          </w:rPr>
          <w:t>journal editor</w:t>
        </w:r>
      </w:hyperlink>
      <w:r w:rsidR="0088036F">
        <w:rPr>
          <w:color w:val="000000"/>
        </w:rPr>
        <w:t>.</w:t>
      </w:r>
    </w:p>
    <w:p w:rsidR="0088036F" w:rsidRPr="00520113" w:rsidRDefault="00710616" w:rsidP="00245F08">
      <w:pPr>
        <w:pStyle w:val="Heading1"/>
      </w:pPr>
      <w:r>
        <w:t>Literature Review</w:t>
      </w:r>
    </w:p>
    <w:p w:rsidR="0088036F" w:rsidRPr="009D50F9" w:rsidRDefault="0088036F" w:rsidP="0088036F">
      <w:pPr>
        <w:pStyle w:val="BodyText"/>
      </w:pPr>
      <w:r w:rsidRPr="009D50F9">
        <w:t>Sections following the introduction should present your results and findings.</w:t>
      </w:r>
      <w:r>
        <w:t xml:space="preserve"> </w:t>
      </w:r>
      <w:r w:rsidRPr="009D50F9">
        <w:t>The body of the paper should be approximately 6,000 words. The manuscript should evolve so that each sentence, equation, figure, and table flow smoothly and logically from whatever precedes it.</w:t>
      </w:r>
      <w:r>
        <w:t xml:space="preserve"> </w:t>
      </w:r>
      <w:r w:rsidRPr="009D50F9">
        <w:t>Relevant work by others, as well as relevant products from other companies, should be adequately and accurately cited. Sufficient support should be provided (or cited) for the assertions made and conclusions drawn.</w:t>
      </w:r>
    </w:p>
    <w:p w:rsidR="0088036F" w:rsidRPr="00B95C96" w:rsidRDefault="0088036F" w:rsidP="0088036F">
      <w:pPr>
        <w:pStyle w:val="BodyText2"/>
      </w:pPr>
      <w:r>
        <w:t>Headings may be numbered or unnumbered (“1 Introduction” and “1.2 Numbered level 2 head”)</w:t>
      </w:r>
      <w:r w:rsidRPr="009D50F9">
        <w:t xml:space="preserve">, with no ending punctuation. </w:t>
      </w:r>
      <w:r w:rsidRPr="00FA0BC6">
        <w:t xml:space="preserve">As demonstrated in this document, </w:t>
      </w:r>
      <w:r>
        <w:t>the i</w:t>
      </w:r>
      <w:r w:rsidRPr="00FA0BC6">
        <w:t xml:space="preserve">nitial paragraph after </w:t>
      </w:r>
      <w:r>
        <w:t>a heading</w:t>
      </w:r>
      <w:r w:rsidRPr="00FA0BC6">
        <w:t xml:space="preserve"> </w:t>
      </w:r>
      <w:r>
        <w:t>is</w:t>
      </w:r>
      <w:r w:rsidRPr="00FA0BC6">
        <w:t xml:space="preserve"> not indented.</w:t>
      </w:r>
    </w:p>
    <w:p w:rsidR="0088036F" w:rsidRDefault="00710616" w:rsidP="00245F08">
      <w:pPr>
        <w:pStyle w:val="Heading1"/>
      </w:pPr>
      <w:r>
        <w:t>Research Questions</w:t>
      </w:r>
    </w:p>
    <w:p w:rsidR="0088036F" w:rsidRDefault="0088036F" w:rsidP="0088036F">
      <w:pPr>
        <w:pStyle w:val="BodyText"/>
      </w:pPr>
      <w:r>
        <w:t>Use American English when writing your paper. The serial comma should be used (“a, b, and c” not “a, b and c”). In American English, periods and commas are within quotation marks, like “this period.” Other punctuation is “outside”! The use of technical jargon, slang, and vague or informal English should be avoided. Generic technical terms should instead be used.</w:t>
      </w:r>
    </w:p>
    <w:p w:rsidR="00710616" w:rsidRDefault="00710616" w:rsidP="00710616">
      <w:pPr>
        <w:pStyle w:val="BodyText2"/>
        <w:ind w:firstLine="0"/>
      </w:pPr>
    </w:p>
    <w:p w:rsidR="00710616" w:rsidRDefault="00710616" w:rsidP="00710616">
      <w:pPr>
        <w:pStyle w:val="Heading1"/>
      </w:pPr>
      <w:r>
        <w:t>Dataset</w:t>
      </w:r>
    </w:p>
    <w:p w:rsidR="00EE34E9" w:rsidRDefault="00EE34E9" w:rsidP="00CA63EB">
      <w:pPr>
        <w:pStyle w:val="BodyText2"/>
        <w:ind w:firstLine="0"/>
        <w:jc w:val="both"/>
      </w:pPr>
      <w:r>
        <w:t xml:space="preserve">The Formula One overtaking data was gathered from </w:t>
      </w:r>
      <w:r>
        <w:lastRenderedPageBreak/>
        <w:t xml:space="preserve">www.cliptheapex.com. This website is made up of discussions where every forum contains the overtaking data of the years ranging from 1981 up until 2021. </w:t>
      </w:r>
    </w:p>
    <w:p w:rsidR="00EE34E9" w:rsidRDefault="00EE34E9" w:rsidP="00CA63EB">
      <w:pPr>
        <w:pStyle w:val="BodyText2"/>
        <w:ind w:firstLine="0"/>
        <w:jc w:val="both"/>
      </w:pPr>
      <w:r>
        <w:t xml:space="preserve">However, most years demanded work on gathering their data together. In other words, most pages provided information on every race instead of every season and in text form which was not the target information to work on.  For this reason, all the data from every race was copied into a text file where every text file merged all the races within the same season together. Afterwards, some data preprocessing was made to sum every driver’s overtaking and place the result in matrix form to match the format of the other data that existed in picture form. </w:t>
      </w:r>
    </w:p>
    <w:p w:rsidR="00EE34E9" w:rsidRDefault="00EE34E9" w:rsidP="00CA63EB">
      <w:pPr>
        <w:pStyle w:val="BodyText2"/>
        <w:ind w:firstLine="0"/>
        <w:jc w:val="both"/>
      </w:pPr>
      <w:r>
        <w:t>On the other hand, the data that existed in picture form was transformed into an actual csv file using a website called https://online2pdf.com and remained in matrix form.</w:t>
      </w:r>
    </w:p>
    <w:p w:rsidR="00EE34E9" w:rsidRDefault="00EE34E9" w:rsidP="00CA63EB">
      <w:pPr>
        <w:pStyle w:val="BodyText2"/>
        <w:ind w:firstLine="0"/>
        <w:jc w:val="both"/>
      </w:pPr>
      <w:r>
        <w:t>As a result, all the target data was made into csv format and then merged together into two files. The first file, consisting of two columns (id and label), contains the nodes, which are the names of all drivers, and the second file represents the edges and is made up of several columns such as the passer, overtaken, race start year, and end year.</w:t>
      </w:r>
    </w:p>
    <w:p w:rsidR="00EE34E9" w:rsidRDefault="009C70F6" w:rsidP="00CA63EB">
      <w:pPr>
        <w:pStyle w:val="BodyText2"/>
        <w:ind w:firstLine="0"/>
        <w:jc w:val="both"/>
      </w:pPr>
      <w:r>
        <w:t>The code is discussed in the Code section.</w:t>
      </w:r>
    </w:p>
    <w:p w:rsidR="009C70F6" w:rsidRPr="00710616" w:rsidRDefault="009C70F6" w:rsidP="00EE34E9">
      <w:pPr>
        <w:pStyle w:val="BodyText2"/>
        <w:ind w:firstLine="0"/>
      </w:pPr>
    </w:p>
    <w:p w:rsidR="00710616" w:rsidRPr="00710616" w:rsidRDefault="00710616" w:rsidP="0088036F">
      <w:pPr>
        <w:pStyle w:val="Heading2"/>
        <w:rPr>
          <w:i w:val="0"/>
          <w:iCs w:val="0"/>
        </w:rPr>
      </w:pPr>
      <w:r>
        <w:rPr>
          <w:i w:val="0"/>
          <w:iCs w:val="0"/>
        </w:rPr>
        <w:t>Network</w:t>
      </w:r>
    </w:p>
    <w:p w:rsidR="0088036F" w:rsidRPr="00FA0BC6" w:rsidRDefault="00710616" w:rsidP="0088036F">
      <w:pPr>
        <w:pStyle w:val="Heading2"/>
      </w:pPr>
      <w:r>
        <w:t>Network Creation</w:t>
      </w:r>
    </w:p>
    <w:p w:rsidR="00D91EEE" w:rsidRPr="00D91EEE" w:rsidRDefault="00D91EEE" w:rsidP="00CA63EB">
      <w:pPr>
        <w:pStyle w:val="Heading2"/>
        <w:jc w:val="both"/>
        <w:rPr>
          <w:b w:val="0"/>
          <w:bCs w:val="0"/>
          <w:i w:val="0"/>
          <w:iCs w:val="0"/>
          <w:sz w:val="20"/>
        </w:rPr>
      </w:pPr>
      <w:r w:rsidRPr="00D91EEE">
        <w:rPr>
          <w:b w:val="0"/>
          <w:bCs w:val="0"/>
          <w:i w:val="0"/>
          <w:iCs w:val="0"/>
          <w:sz w:val="20"/>
        </w:rPr>
        <w:t xml:space="preserve">The Formula One network is characterized by being a dense, directed, and weighted structure having approximately 23 nodes for every year or season. Note that since a range of about 40 years was gathered, most drivers’ names do not exist in all seasons. The nodes represent the drivers whereas the edges the connection between two drivers. In other words, since the edges are directed, the direction to which an arrow points portrays who overtook whom. Moreover, every edge has a weight representing the number of times the person got passed. </w:t>
      </w:r>
    </w:p>
    <w:p w:rsidR="00D91EEE" w:rsidRPr="00D91EEE" w:rsidRDefault="00D91EEE" w:rsidP="00CA63EB">
      <w:pPr>
        <w:pStyle w:val="Heading2"/>
        <w:jc w:val="both"/>
        <w:rPr>
          <w:b w:val="0"/>
          <w:bCs w:val="0"/>
          <w:i w:val="0"/>
          <w:iCs w:val="0"/>
          <w:sz w:val="20"/>
        </w:rPr>
      </w:pPr>
      <w:r w:rsidRPr="00D91EEE">
        <w:rPr>
          <w:b w:val="0"/>
          <w:bCs w:val="0"/>
          <w:i w:val="0"/>
          <w:iCs w:val="0"/>
          <w:sz w:val="20"/>
        </w:rPr>
        <w:t xml:space="preserve">Since the goal of this project to study trends over the years, the network was turned into a dynamic one where the interval of every season depended on the start and end date. </w:t>
      </w:r>
    </w:p>
    <w:p w:rsidR="00650943" w:rsidRPr="00650943" w:rsidRDefault="00D91EEE" w:rsidP="00CA63EB">
      <w:pPr>
        <w:pStyle w:val="Heading2"/>
        <w:jc w:val="both"/>
        <w:rPr>
          <w:b w:val="0"/>
          <w:bCs w:val="0"/>
          <w:i w:val="0"/>
          <w:iCs w:val="0"/>
          <w:sz w:val="20"/>
        </w:rPr>
      </w:pPr>
      <w:r w:rsidRPr="00D91EEE">
        <w:rPr>
          <w:b w:val="0"/>
          <w:bCs w:val="0"/>
          <w:i w:val="0"/>
          <w:iCs w:val="0"/>
          <w:sz w:val="20"/>
        </w:rPr>
        <w:t xml:space="preserve">First, the nodes list was imported and modified to a directed graph and then came the edges list’s turn that was appended to the same workspace. </w:t>
      </w:r>
      <w:r w:rsidR="00650943">
        <w:rPr>
          <w:b w:val="0"/>
          <w:bCs w:val="0"/>
          <w:i w:val="0"/>
          <w:iCs w:val="0"/>
          <w:sz w:val="20"/>
        </w:rPr>
        <w:t>Figure 1 shows the nodes list format with the id and label columns.</w:t>
      </w:r>
    </w:p>
    <w:p w:rsidR="00650943" w:rsidRDefault="00650943" w:rsidP="00650943">
      <w:pPr>
        <w:pStyle w:val="BodyText"/>
      </w:pPr>
      <w:r>
        <w:rPr>
          <w:noProof/>
        </w:rPr>
        <w:drawing>
          <wp:inline distT="0" distB="0" distL="0" distR="0" wp14:anchorId="19CEA2D4" wp14:editId="27496AD8">
            <wp:extent cx="3291576" cy="1048624"/>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5" cstate="print">
                      <a:extLst>
                        <a:ext uri="{28A0092B-C50C-407E-A947-70E740481C1C}">
                          <a14:useLocalDpi xmlns:a14="http://schemas.microsoft.com/office/drawing/2010/main" val="0"/>
                        </a:ext>
                      </a:extLst>
                    </a:blip>
                    <a:srcRect b="70030"/>
                    <a:stretch/>
                  </pic:blipFill>
                  <pic:spPr bwMode="auto">
                    <a:xfrm>
                      <a:off x="0" y="0"/>
                      <a:ext cx="3291840" cy="1048708"/>
                    </a:xfrm>
                    <a:prstGeom prst="rect">
                      <a:avLst/>
                    </a:prstGeom>
                    <a:ln>
                      <a:noFill/>
                    </a:ln>
                    <a:extLst>
                      <a:ext uri="{53640926-AAD7-44D8-BBD7-CCE9431645EC}">
                        <a14:shadowObscured xmlns:a14="http://schemas.microsoft.com/office/drawing/2010/main"/>
                      </a:ext>
                    </a:extLst>
                  </pic:spPr>
                </pic:pic>
              </a:graphicData>
            </a:graphic>
          </wp:inline>
        </w:drawing>
      </w:r>
    </w:p>
    <w:p w:rsidR="00650943" w:rsidRPr="00650943" w:rsidRDefault="00650943" w:rsidP="00650943">
      <w:pPr>
        <w:pStyle w:val="StyleFIGURECAPTIONBlack"/>
        <w:framePr w:w="0" w:vSpace="0" w:wrap="auto" w:vAnchor="margin" w:hAnchor="text" w:xAlign="left" w:yAlign="inline"/>
      </w:pPr>
      <w:r w:rsidRPr="00746099">
        <w:t xml:space="preserve">Figure </w:t>
      </w:r>
      <w:r>
        <w:t>1</w:t>
      </w:r>
      <w:r w:rsidRPr="00746099">
        <w:t xml:space="preserve"> </w:t>
      </w:r>
      <w:r>
        <w:rPr>
          <w:b w:val="0"/>
          <w:bCs/>
        </w:rPr>
        <w:t>Nodes list where the id and label represent the drivers’ names.</w:t>
      </w:r>
    </w:p>
    <w:p w:rsidR="00650943" w:rsidRDefault="00650943" w:rsidP="00D91EEE">
      <w:pPr>
        <w:pStyle w:val="Heading2"/>
        <w:rPr>
          <w:b w:val="0"/>
          <w:bCs w:val="0"/>
          <w:i w:val="0"/>
          <w:iCs w:val="0"/>
          <w:sz w:val="20"/>
        </w:rPr>
      </w:pPr>
    </w:p>
    <w:p w:rsidR="00650943" w:rsidRPr="00650943" w:rsidRDefault="00D91EEE" w:rsidP="00CA63EB">
      <w:pPr>
        <w:pStyle w:val="Heading2"/>
        <w:jc w:val="both"/>
        <w:rPr>
          <w:b w:val="0"/>
          <w:bCs w:val="0"/>
          <w:i w:val="0"/>
          <w:iCs w:val="0"/>
          <w:sz w:val="20"/>
        </w:rPr>
      </w:pPr>
      <w:r w:rsidRPr="00D91EEE">
        <w:rPr>
          <w:b w:val="0"/>
          <w:bCs w:val="0"/>
          <w:i w:val="0"/>
          <w:iCs w:val="0"/>
          <w:sz w:val="20"/>
        </w:rPr>
        <w:t>A new column was then added in which the time interval was created and in turn, the dynamic network.</w:t>
      </w:r>
    </w:p>
    <w:p w:rsidR="00D91EEE" w:rsidRDefault="00D91EEE" w:rsidP="00CA63EB">
      <w:pPr>
        <w:pStyle w:val="Heading2"/>
        <w:jc w:val="both"/>
        <w:rPr>
          <w:b w:val="0"/>
          <w:bCs w:val="0"/>
          <w:i w:val="0"/>
          <w:iCs w:val="0"/>
          <w:sz w:val="20"/>
        </w:rPr>
      </w:pPr>
      <w:r w:rsidRPr="00D91EEE">
        <w:rPr>
          <w:b w:val="0"/>
          <w:bCs w:val="0"/>
          <w:i w:val="0"/>
          <w:iCs w:val="0"/>
          <w:sz w:val="20"/>
        </w:rPr>
        <w:t>In order to differentiate among the years, a unique color was assigned to every subnetwork, which is a way of turning the graph into communities.</w:t>
      </w:r>
      <w:r>
        <w:rPr>
          <w:b w:val="0"/>
          <w:bCs w:val="0"/>
          <w:i w:val="0"/>
          <w:iCs w:val="0"/>
          <w:sz w:val="20"/>
        </w:rPr>
        <w:t xml:space="preserve"> Figure 3 shows the whole network when all </w:t>
      </w:r>
      <w:r>
        <w:rPr>
          <w:b w:val="0"/>
          <w:bCs w:val="0"/>
          <w:i w:val="0"/>
          <w:iCs w:val="0"/>
          <w:sz w:val="20"/>
        </w:rPr>
        <w:t>years are used</w:t>
      </w:r>
      <w:r w:rsidR="00650943">
        <w:rPr>
          <w:b w:val="0"/>
          <w:bCs w:val="0"/>
          <w:i w:val="0"/>
          <w:iCs w:val="0"/>
          <w:sz w:val="20"/>
        </w:rPr>
        <w:t xml:space="preserve">, while figure 4 displays only one season, 2018, with its corresponding color. </w:t>
      </w:r>
    </w:p>
    <w:p w:rsidR="00D91EEE" w:rsidRDefault="00D91EEE" w:rsidP="00D91EEE">
      <w:pPr>
        <w:pStyle w:val="BodyText"/>
      </w:pPr>
    </w:p>
    <w:p w:rsidR="00D91EEE" w:rsidRDefault="00C26E8B" w:rsidP="00650943">
      <w:pPr>
        <w:pStyle w:val="BodyText2"/>
        <w:jc w:val="center"/>
      </w:pPr>
      <w:r>
        <w:rPr>
          <w:noProof/>
        </w:rPr>
        <w:drawing>
          <wp:inline distT="0" distB="0" distL="0" distR="0" wp14:anchorId="0F71881E" wp14:editId="117FA5EB">
            <wp:extent cx="3175661" cy="301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l="7733" t="7113" r="7919" b="8659"/>
                    <a:stretch/>
                  </pic:blipFill>
                  <pic:spPr bwMode="auto">
                    <a:xfrm>
                      <a:off x="0" y="0"/>
                      <a:ext cx="3175661" cy="3017520"/>
                    </a:xfrm>
                    <a:prstGeom prst="rect">
                      <a:avLst/>
                    </a:prstGeom>
                    <a:ln>
                      <a:noFill/>
                    </a:ln>
                    <a:extLst>
                      <a:ext uri="{53640926-AAD7-44D8-BBD7-CCE9431645EC}">
                        <a14:shadowObscured xmlns:a14="http://schemas.microsoft.com/office/drawing/2010/main"/>
                      </a:ext>
                    </a:extLst>
                  </pic:spPr>
                </pic:pic>
              </a:graphicData>
            </a:graphic>
          </wp:inline>
        </w:drawing>
      </w:r>
    </w:p>
    <w:p w:rsidR="00D91EEE" w:rsidRDefault="00D91EEE" w:rsidP="00650943">
      <w:pPr>
        <w:pStyle w:val="StyleFIGURECAPTIONBlack"/>
        <w:framePr w:w="0" w:vSpace="0" w:wrap="auto" w:vAnchor="margin" w:hAnchor="text" w:xAlign="left" w:yAlign="inline"/>
      </w:pPr>
      <w:r w:rsidRPr="00746099">
        <w:t xml:space="preserve">Figure </w:t>
      </w:r>
      <w:r>
        <w:t>3</w:t>
      </w:r>
      <w:r w:rsidRPr="00746099">
        <w:t xml:space="preserve"> </w:t>
      </w:r>
      <w:r w:rsidRPr="00D91EEE">
        <w:rPr>
          <w:b w:val="0"/>
          <w:bCs/>
        </w:rPr>
        <w:t>Whole</w:t>
      </w:r>
      <w:r>
        <w:t xml:space="preserve"> </w:t>
      </w:r>
      <w:r>
        <w:rPr>
          <w:b w:val="0"/>
        </w:rPr>
        <w:t>network where every color represents a season and the texts display the drivers’ names.</w:t>
      </w:r>
    </w:p>
    <w:p w:rsidR="00650943" w:rsidRDefault="00C26E8B" w:rsidP="00650943">
      <w:pPr>
        <w:pStyle w:val="BodyText2"/>
        <w:ind w:firstLine="0"/>
        <w:jc w:val="center"/>
      </w:pPr>
      <w:r>
        <w:rPr>
          <w:noProof/>
        </w:rPr>
        <w:drawing>
          <wp:inline distT="0" distB="0" distL="0" distR="0" wp14:anchorId="49975152" wp14:editId="4D179FEA">
            <wp:extent cx="3291840" cy="3031996"/>
            <wp:effectExtent l="0" t="0" r="0" b="3810"/>
            <wp:docPr id="3" name="Picture 3" descr="A picture containing sk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da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840" cy="3031996"/>
                    </a:xfrm>
                    <a:prstGeom prst="rect">
                      <a:avLst/>
                    </a:prstGeom>
                  </pic:spPr>
                </pic:pic>
              </a:graphicData>
            </a:graphic>
          </wp:inline>
        </w:drawing>
      </w:r>
    </w:p>
    <w:p w:rsidR="00650943" w:rsidRPr="00746099" w:rsidRDefault="00650943" w:rsidP="00650943">
      <w:pPr>
        <w:pStyle w:val="StyleFIGURECAPTIONBlack"/>
        <w:framePr w:w="0" w:vSpace="0" w:wrap="auto" w:vAnchor="margin" w:hAnchor="text" w:xAlign="left" w:yAlign="inline"/>
      </w:pPr>
      <w:r w:rsidRPr="00746099">
        <w:t xml:space="preserve">Figure </w:t>
      </w:r>
      <w:r>
        <w:t>4</w:t>
      </w:r>
      <w:r w:rsidRPr="00746099">
        <w:t xml:space="preserve"> </w:t>
      </w:r>
      <w:r>
        <w:rPr>
          <w:b w:val="0"/>
          <w:bCs/>
        </w:rPr>
        <w:t>2018</w:t>
      </w:r>
      <w:r>
        <w:t xml:space="preserve"> </w:t>
      </w:r>
      <w:r>
        <w:rPr>
          <w:b w:val="0"/>
        </w:rPr>
        <w:t>subgraph that shows the overtaking data in edge form.</w:t>
      </w:r>
    </w:p>
    <w:p w:rsidR="00650943" w:rsidRPr="00D91EEE" w:rsidRDefault="00650943" w:rsidP="00650943">
      <w:pPr>
        <w:pStyle w:val="BodyText2"/>
        <w:ind w:firstLine="0"/>
      </w:pPr>
    </w:p>
    <w:p w:rsidR="00D91EEE" w:rsidRDefault="00D91EEE" w:rsidP="00CA63EB">
      <w:pPr>
        <w:pStyle w:val="Heading2"/>
        <w:jc w:val="both"/>
        <w:rPr>
          <w:b w:val="0"/>
          <w:bCs w:val="0"/>
          <w:i w:val="0"/>
          <w:iCs w:val="0"/>
          <w:sz w:val="20"/>
        </w:rPr>
      </w:pPr>
      <w:r w:rsidRPr="00D91EEE">
        <w:rPr>
          <w:b w:val="0"/>
          <w:bCs w:val="0"/>
          <w:i w:val="0"/>
          <w:iCs w:val="0"/>
          <w:sz w:val="20"/>
        </w:rPr>
        <w:t>After creating the needed network, the next stage of analyzing and interpreting it began.</w:t>
      </w:r>
    </w:p>
    <w:p w:rsidR="00C26E8B" w:rsidRDefault="00C26E8B" w:rsidP="00CA63EB">
      <w:pPr>
        <w:pStyle w:val="BodyText2"/>
        <w:ind w:firstLine="0"/>
        <w:jc w:val="both"/>
      </w:pPr>
    </w:p>
    <w:p w:rsidR="00C26E8B" w:rsidRPr="00C26E8B" w:rsidRDefault="00C26E8B" w:rsidP="00CA63EB">
      <w:pPr>
        <w:pStyle w:val="BodyText2"/>
        <w:ind w:firstLine="0"/>
        <w:jc w:val="both"/>
      </w:pPr>
      <w:r>
        <w:t>The network consists of 159 nodes and 4602 directed and weighted edges that vary according to the selected interval.</w:t>
      </w:r>
    </w:p>
    <w:p w:rsidR="00D91EEE" w:rsidRDefault="00D91EEE" w:rsidP="00D91EEE">
      <w:pPr>
        <w:pStyle w:val="Heading2"/>
        <w:rPr>
          <w:b w:val="0"/>
          <w:bCs w:val="0"/>
          <w:i w:val="0"/>
          <w:iCs w:val="0"/>
          <w:sz w:val="20"/>
        </w:rPr>
      </w:pPr>
    </w:p>
    <w:p w:rsidR="0088036F" w:rsidRPr="00902F47" w:rsidRDefault="00710616" w:rsidP="00D91EEE">
      <w:pPr>
        <w:pStyle w:val="Heading2"/>
      </w:pPr>
      <w:r>
        <w:t>Network Analysis</w:t>
      </w:r>
    </w:p>
    <w:p w:rsidR="00393DFA" w:rsidRDefault="00393DFA" w:rsidP="00393DFA">
      <w:pPr>
        <w:pStyle w:val="BodyText"/>
        <w:jc w:val="both"/>
      </w:pPr>
      <w:r>
        <w:t xml:space="preserve">In order to come up with conclusions, it is necessary to study some important measures that help in understanding the network structure and goal. </w:t>
      </w:r>
      <w:r w:rsidR="00A036A6">
        <w:br/>
        <w:t xml:space="preserve">In order to determine the most significant measures to use, it is vital to differentiate among the various methods. For instance, studying the weighted degree distribution is more reliable than the degree distribution </w:t>
      </w:r>
      <w:r w:rsidR="00A036A6">
        <w:t>in this case</w:t>
      </w:r>
      <w:r w:rsidR="00A036A6">
        <w:t xml:space="preserve"> since the key feature behind this study is the number of trespasses done by every driver, and since the weights represent the total sum of overtakes performed, the weighted degree distribution is chosen to analyze.</w:t>
      </w:r>
    </w:p>
    <w:p w:rsidR="00EA75DC" w:rsidRPr="00EA75DC" w:rsidRDefault="00393DFA" w:rsidP="00EA75DC">
      <w:pPr>
        <w:pStyle w:val="BodyText"/>
        <w:jc w:val="both"/>
      </w:pPr>
      <w:r>
        <w:t xml:space="preserve">First and most importantly, the </w:t>
      </w:r>
      <w:r w:rsidR="00CA63EB">
        <w:t xml:space="preserve">weighted </w:t>
      </w:r>
      <w:r>
        <w:t xml:space="preserve">degree distribution is a crucial </w:t>
      </w:r>
      <w:r w:rsidR="00CA63EB">
        <w:t>metric that clarifies the network. To begin, in this case, the degree specifies the number of times one driver overtook another or was passed by someone else. To begin, the average weighted degree, although it shows the total number of passed, is unreliable due to its summing up the</w:t>
      </w:r>
      <w:r w:rsidR="00CA63EB">
        <w:t xml:space="preserve"> </w:t>
      </w:r>
      <w:r w:rsidR="00CA63EB">
        <w:t>weighted in and out-degree</w:t>
      </w:r>
      <w:r w:rsidR="00CA63EB">
        <w:t>s</w:t>
      </w:r>
      <w:r w:rsidR="00CA63EB">
        <w:t xml:space="preserve">. </w:t>
      </w:r>
      <w:r w:rsidR="00CA63EB">
        <w:t>For this reason, it is crucial to focus on the two main degree mentioned measures where the former represents the number of times a driver was overtaken and the latter the number of times this driver passed another. On the level of the in-degree, the network was filtered by node size where the larger the node, the more this driver was passed in comparison to his opponents. Figure 5 shows the network representing the in-degree filtered by node size where the driver who was mostly overtaken is Grosjean</w:t>
      </w:r>
      <w:r w:rsidR="00DB55C6">
        <w:t xml:space="preserve"> with a value of 370,</w:t>
      </w:r>
      <w:r w:rsidR="00CA63EB">
        <w:t xml:space="preserve"> and the one with the lowest number is </w:t>
      </w:r>
      <w:proofErr w:type="spellStart"/>
      <w:r w:rsidR="00CA63EB">
        <w:t>Tarquini</w:t>
      </w:r>
      <w:proofErr w:type="spellEnd"/>
      <w:r w:rsidR="00DB55C6">
        <w:t xml:space="preserve"> with a value of 0</w:t>
      </w:r>
      <w:r w:rsidR="00CA63EB">
        <w:t>.</w:t>
      </w:r>
      <w:r w:rsidR="00DB55C6">
        <w:t xml:space="preserve"> Note than Grosjean is a famous driver regardless of being the most overtaken.</w:t>
      </w:r>
      <w:r w:rsidR="00CA63EB">
        <w:t xml:space="preserve"> On the other hand, the out-degree is equally as crucial since it represents the number of times </w:t>
      </w:r>
      <w:r w:rsidR="00DB55C6">
        <w:t xml:space="preserve">this driver overtook another. Figure 6 shows the </w:t>
      </w:r>
      <w:r w:rsidR="002567B0">
        <w:t>out-degree network where the node size is proportional to the sum of passes made by every player.</w:t>
      </w:r>
      <w:r w:rsidR="00454EF4">
        <w:t xml:space="preserve"> It is observed that Perez, the most famous driver, has the highest value (508) of overtaking, while Sato is among the lowest with a value of 1 trespass</w:t>
      </w:r>
      <w:r w:rsidR="00EA75DC">
        <w:t>, Even if the</w:t>
      </w:r>
      <w:r w:rsidR="00454EF4">
        <w:t xml:space="preserve"> most famous drivers have the highest number of overtaking,</w:t>
      </w:r>
      <w:r w:rsidR="00EA75DC">
        <w:t xml:space="preserve"> better-known drivers tend to have a lower distribution than others who are less famous than them, like Perez and Hamilton, but </w:t>
      </w:r>
      <w:r w:rsidR="00454EF4">
        <w:t>this does not apply to the drivers having the highest number of out-degree. In other words, even though Grosjean has the highest out-degree distribution, he is very well known due to his being a risky and courageous player</w:t>
      </w:r>
      <w:r w:rsidR="00EA75DC">
        <w:t xml:space="preserve">. Finally, </w:t>
      </w:r>
      <w:r w:rsidR="00D302AD">
        <w:t xml:space="preserve">after summing the in and out degrees of all drivers throughout the years, figure 7 displays the distribution in a graph that shows the value of every node on the axis. For instance, 10 nodes have degree 1, which means that they either overtook or were overtaken only once, while one other node has a degree of 500. This can lead to unreliability if </w:t>
      </w:r>
      <w:r w:rsidR="00A036A6">
        <w:t>the in and out-degree distributions were missing.</w:t>
      </w:r>
    </w:p>
    <w:p w:rsidR="00DB55C6" w:rsidRPr="00CA63EB" w:rsidRDefault="00DB55C6" w:rsidP="00DB55C6">
      <w:pPr>
        <w:pStyle w:val="BodyText2"/>
        <w:ind w:firstLine="0"/>
      </w:pPr>
      <w:r>
        <w:rPr>
          <w:noProof/>
        </w:rPr>
        <w:drawing>
          <wp:inline distT="0" distB="0" distL="0" distR="0" wp14:anchorId="5F9CE1E7" wp14:editId="209353DB">
            <wp:extent cx="3291840" cy="3235273"/>
            <wp:effectExtent l="0" t="0" r="0" b="381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3235273"/>
                    </a:xfrm>
                    <a:prstGeom prst="rect">
                      <a:avLst/>
                    </a:prstGeom>
                  </pic:spPr>
                </pic:pic>
              </a:graphicData>
            </a:graphic>
          </wp:inline>
        </w:drawing>
      </w:r>
    </w:p>
    <w:p w:rsidR="00DB55C6" w:rsidRDefault="00DB55C6" w:rsidP="00DB55C6">
      <w:pPr>
        <w:pStyle w:val="StyleFIGURECAPTIONBlack"/>
        <w:framePr w:w="0" w:vSpace="0" w:wrap="auto" w:vAnchor="margin" w:hAnchor="text" w:xAlign="left" w:yAlign="inline"/>
      </w:pPr>
      <w:r w:rsidRPr="00746099">
        <w:t xml:space="preserve">Figure </w:t>
      </w:r>
      <w:r>
        <w:t>5</w:t>
      </w:r>
      <w:r w:rsidRPr="00746099">
        <w:t xml:space="preserve"> </w:t>
      </w:r>
      <w:r>
        <w:rPr>
          <w:b w:val="0"/>
        </w:rPr>
        <w:t>Network representing the drivers’ in-degree distribution throughout all the years.</w:t>
      </w:r>
    </w:p>
    <w:p w:rsidR="00DB55C6" w:rsidRDefault="00DB55C6" w:rsidP="00DB55C6">
      <w:pPr>
        <w:pStyle w:val="BodyText2"/>
        <w:ind w:firstLine="0"/>
      </w:pPr>
    </w:p>
    <w:p w:rsidR="002567B0" w:rsidRDefault="002567B0" w:rsidP="00245F08">
      <w:pPr>
        <w:pStyle w:val="Heading1"/>
      </w:pPr>
      <w:r>
        <w:rPr>
          <w:noProof/>
        </w:rPr>
        <w:drawing>
          <wp:inline distT="0" distB="0" distL="0" distR="0" wp14:anchorId="58448CB3" wp14:editId="58D6A616">
            <wp:extent cx="3291840" cy="3235273"/>
            <wp:effectExtent l="0" t="0" r="0" b="3810"/>
            <wp:docPr id="15" name="Picture 1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1840" cy="3235273"/>
                    </a:xfrm>
                    <a:prstGeom prst="rect">
                      <a:avLst/>
                    </a:prstGeom>
                  </pic:spPr>
                </pic:pic>
              </a:graphicData>
            </a:graphic>
          </wp:inline>
        </w:drawing>
      </w:r>
    </w:p>
    <w:p w:rsidR="002567B0" w:rsidRDefault="002567B0" w:rsidP="002567B0">
      <w:pPr>
        <w:pStyle w:val="StyleFIGURECAPTIONBlack"/>
        <w:framePr w:w="0" w:vSpace="0" w:wrap="auto" w:vAnchor="margin" w:hAnchor="text" w:xAlign="left" w:yAlign="inline"/>
      </w:pPr>
      <w:r w:rsidRPr="00746099">
        <w:t xml:space="preserve">Figure </w:t>
      </w:r>
      <w:r w:rsidR="00454EF4">
        <w:t>6</w:t>
      </w:r>
      <w:r w:rsidRPr="00746099">
        <w:t xml:space="preserve"> </w:t>
      </w:r>
      <w:r>
        <w:rPr>
          <w:b w:val="0"/>
        </w:rPr>
        <w:t xml:space="preserve">Network representing the drivers’ </w:t>
      </w:r>
      <w:r w:rsidR="00454EF4">
        <w:rPr>
          <w:b w:val="0"/>
        </w:rPr>
        <w:t>out</w:t>
      </w:r>
      <w:r>
        <w:rPr>
          <w:b w:val="0"/>
        </w:rPr>
        <w:t>-degree distribution throughout all the years.</w:t>
      </w:r>
    </w:p>
    <w:p w:rsidR="00A036A6" w:rsidRDefault="00A036A6" w:rsidP="00245F08">
      <w:pPr>
        <w:pStyle w:val="Heading1"/>
      </w:pPr>
      <w:r>
        <w:rPr>
          <w:noProof/>
        </w:rPr>
        <w:lastRenderedPageBreak/>
        <w:drawing>
          <wp:inline distT="0" distB="0" distL="0" distR="0" wp14:anchorId="1C3CF7E2" wp14:editId="69FE4EBF">
            <wp:extent cx="3291840" cy="1912333"/>
            <wp:effectExtent l="0" t="0" r="0" b="5715"/>
            <wp:docPr id="16" name="Picture 16"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1840" cy="1912333"/>
                    </a:xfrm>
                    <a:prstGeom prst="rect">
                      <a:avLst/>
                    </a:prstGeom>
                  </pic:spPr>
                </pic:pic>
              </a:graphicData>
            </a:graphic>
          </wp:inline>
        </w:drawing>
      </w:r>
    </w:p>
    <w:p w:rsidR="00A036A6" w:rsidRDefault="00A036A6" w:rsidP="00A036A6">
      <w:pPr>
        <w:pStyle w:val="StyleFIGURECAPTIONBlack"/>
        <w:framePr w:w="0" w:vSpace="0" w:wrap="auto" w:vAnchor="margin" w:hAnchor="text" w:xAlign="left" w:yAlign="inline"/>
      </w:pPr>
      <w:r w:rsidRPr="00746099">
        <w:t xml:space="preserve">Figure </w:t>
      </w:r>
      <w:r>
        <w:t>6</w:t>
      </w:r>
      <w:r w:rsidRPr="00746099">
        <w:t xml:space="preserve"> </w:t>
      </w:r>
      <w:r>
        <w:rPr>
          <w:b w:val="0"/>
        </w:rPr>
        <w:t>Scatterplot</w:t>
      </w:r>
      <w:r>
        <w:rPr>
          <w:b w:val="0"/>
        </w:rPr>
        <w:t xml:space="preserve"> representing the drivers’ degree distribution throughout all the years.</w:t>
      </w:r>
    </w:p>
    <w:p w:rsidR="0088036F" w:rsidRPr="00245F08" w:rsidRDefault="00710616" w:rsidP="00245F08">
      <w:pPr>
        <w:pStyle w:val="Heading1"/>
      </w:pPr>
      <w:r>
        <w:t>Code</w:t>
      </w:r>
    </w:p>
    <w:p w:rsidR="00795D6E" w:rsidRPr="00795D6E" w:rsidRDefault="00795D6E" w:rsidP="00CA63EB">
      <w:pPr>
        <w:pStyle w:val="Heading2"/>
        <w:jc w:val="both"/>
        <w:rPr>
          <w:b w:val="0"/>
          <w:bCs w:val="0"/>
          <w:i w:val="0"/>
          <w:iCs w:val="0"/>
          <w:sz w:val="20"/>
        </w:rPr>
      </w:pPr>
      <w:r w:rsidRPr="00795D6E">
        <w:rPr>
          <w:b w:val="0"/>
          <w:bCs w:val="0"/>
          <w:i w:val="0"/>
          <w:iCs w:val="0"/>
          <w:sz w:val="20"/>
        </w:rPr>
        <w:t xml:space="preserve">As previously mentioned in the Dataset section, the data needed to be further worked upon to be able to generate a network. </w:t>
      </w:r>
    </w:p>
    <w:p w:rsidR="00795D6E" w:rsidRPr="00795D6E" w:rsidRDefault="00795D6E" w:rsidP="00CA63EB">
      <w:pPr>
        <w:pStyle w:val="Heading2"/>
        <w:jc w:val="both"/>
        <w:rPr>
          <w:b w:val="0"/>
          <w:bCs w:val="0"/>
          <w:i w:val="0"/>
          <w:iCs w:val="0"/>
          <w:sz w:val="20"/>
        </w:rPr>
      </w:pPr>
      <w:r w:rsidRPr="00795D6E">
        <w:rPr>
          <w:b w:val="0"/>
          <w:bCs w:val="0"/>
          <w:i w:val="0"/>
          <w:iCs w:val="0"/>
          <w:sz w:val="20"/>
        </w:rPr>
        <w:t xml:space="preserve">Since no forum presented the targeted data directly, some preprocessing was made to solve the two main issues: incomplete data and data in picture form instead of text. </w:t>
      </w:r>
    </w:p>
    <w:p w:rsidR="00795D6E" w:rsidRPr="00795D6E" w:rsidRDefault="00795D6E" w:rsidP="00CA63EB">
      <w:pPr>
        <w:pStyle w:val="Heading2"/>
        <w:jc w:val="both"/>
        <w:rPr>
          <w:b w:val="0"/>
          <w:bCs w:val="0"/>
          <w:i w:val="0"/>
          <w:iCs w:val="0"/>
          <w:sz w:val="20"/>
        </w:rPr>
      </w:pPr>
      <w:r w:rsidRPr="00795D6E">
        <w:rPr>
          <w:b w:val="0"/>
          <w:bCs w:val="0"/>
          <w:i w:val="0"/>
          <w:iCs w:val="0"/>
          <w:sz w:val="20"/>
        </w:rPr>
        <w:t>First, the information was incomplete since the data that existed was in the form of a text and specified who passed whom. For this reason, after going over 21 races for every season and placing them inside their corresponding text file, the latter underwent some python code using the “pandas” library.  Every word was placed under a column and a corresponding csv file was generated for every year. Then came the cleaning of the unused columns where the only columns that remained were “Pass” and “Passed” that represented the driver who overtook another and the one that was overtaken respectively. After this procedure was completed, the previously mentioned csv file was also processed using the same python library where a JSON object was generated. This object was made up of a nested dictionary within every key in the form of key: {key: value}. The former key represents the driver in question while the second the name of all racers that may have been overtaken by this driver during a certain race, whereas the value represents the number of times the latter was passed.</w:t>
      </w:r>
    </w:p>
    <w:p w:rsidR="00795D6E" w:rsidRPr="00795D6E" w:rsidRDefault="00795D6E" w:rsidP="00CA63EB">
      <w:pPr>
        <w:pStyle w:val="Heading2"/>
        <w:jc w:val="both"/>
        <w:rPr>
          <w:b w:val="0"/>
          <w:bCs w:val="0"/>
          <w:i w:val="0"/>
          <w:iCs w:val="0"/>
          <w:sz w:val="20"/>
        </w:rPr>
      </w:pPr>
      <w:r w:rsidRPr="00795D6E">
        <w:rPr>
          <w:b w:val="0"/>
          <w:bCs w:val="0"/>
          <w:i w:val="0"/>
          <w:iCs w:val="0"/>
          <w:sz w:val="20"/>
        </w:rPr>
        <w:t xml:space="preserve">To go in details, the first part of the code loops over the “Pass” and “Passed” columns to gather the names of all the drivers. Second, another loop was made over the “Passed” column again to sum up all the times a player was overtaken by a certain driver. If the driver’s name corresponds to the one that overtook him in the “Pass” column, the sum was incremented by 1. This process was repeated for all years from 1981 until 2020. Figure 1 displays the code generated to sum the number of times a certain driver was overtaken. Finally, after storing the JSON object in a file, it was converted to csv format using http://convertcsv.com </w:t>
      </w:r>
    </w:p>
    <w:p w:rsidR="00710616" w:rsidRDefault="00710616" w:rsidP="00CA63EB">
      <w:pPr>
        <w:pStyle w:val="Heading2"/>
        <w:jc w:val="both"/>
        <w:rPr>
          <w:i w:val="0"/>
          <w:iCs w:val="0"/>
        </w:rPr>
      </w:pPr>
    </w:p>
    <w:p w:rsidR="00795D6E" w:rsidRPr="00795D6E" w:rsidRDefault="00795D6E" w:rsidP="00CA63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hAnsi="Menlo" w:cs="Menlo"/>
          <w:color w:val="A9B7C6"/>
          <w:sz w:val="18"/>
          <w:szCs w:val="18"/>
        </w:rPr>
      </w:pPr>
      <w:r w:rsidRPr="00795D6E">
        <w:rPr>
          <w:rFonts w:ascii="Menlo" w:hAnsi="Menlo" w:cs="Menlo"/>
          <w:color w:val="CC7832"/>
          <w:sz w:val="18"/>
          <w:szCs w:val="18"/>
        </w:rPr>
        <w:t xml:space="preserve">for </w:t>
      </w:r>
      <w:proofErr w:type="spellStart"/>
      <w:r w:rsidRPr="00795D6E">
        <w:rPr>
          <w:rFonts w:ascii="Menlo" w:hAnsi="Menlo" w:cs="Menlo"/>
          <w:color w:val="A9B7C6"/>
          <w:sz w:val="18"/>
          <w:szCs w:val="18"/>
        </w:rPr>
        <w:t>j</w:t>
      </w:r>
      <w:r w:rsidRPr="00795D6E">
        <w:rPr>
          <w:rFonts w:ascii="Menlo" w:hAnsi="Menlo" w:cs="Menlo"/>
          <w:color w:val="CC7832"/>
          <w:sz w:val="18"/>
          <w:szCs w:val="18"/>
        </w:rPr>
        <w:t>,</w:t>
      </w:r>
      <w:r w:rsidRPr="00795D6E">
        <w:rPr>
          <w:rFonts w:ascii="Menlo" w:hAnsi="Menlo" w:cs="Menlo"/>
          <w:color w:val="A9B7C6"/>
          <w:sz w:val="18"/>
          <w:szCs w:val="18"/>
        </w:rPr>
        <w:t>i</w:t>
      </w:r>
      <w:proofErr w:type="spellEnd"/>
      <w:r w:rsidRPr="00795D6E">
        <w:rPr>
          <w:rFonts w:ascii="Menlo" w:hAnsi="Menlo" w:cs="Menlo"/>
          <w:color w:val="A9B7C6"/>
          <w:sz w:val="18"/>
          <w:szCs w:val="18"/>
        </w:rPr>
        <w:t xml:space="preserve"> </w:t>
      </w:r>
      <w:r w:rsidRPr="00795D6E">
        <w:rPr>
          <w:rFonts w:ascii="Menlo" w:hAnsi="Menlo" w:cs="Menlo"/>
          <w:color w:val="CC7832"/>
          <w:sz w:val="18"/>
          <w:szCs w:val="18"/>
        </w:rPr>
        <w:t xml:space="preserve">in </w:t>
      </w:r>
      <w:r w:rsidRPr="00795D6E">
        <w:rPr>
          <w:rFonts w:ascii="Menlo" w:hAnsi="Menlo" w:cs="Menlo"/>
          <w:color w:val="8888C6"/>
          <w:sz w:val="18"/>
          <w:szCs w:val="18"/>
        </w:rPr>
        <w:t>enumerate</w:t>
      </w:r>
      <w:r w:rsidRPr="00795D6E">
        <w:rPr>
          <w:rFonts w:ascii="Menlo" w:hAnsi="Menlo" w:cs="Menlo"/>
          <w:color w:val="A9B7C6"/>
          <w:sz w:val="18"/>
          <w:szCs w:val="18"/>
        </w:rPr>
        <w:t>(pd[</w:t>
      </w:r>
      <w:r w:rsidRPr="00795D6E">
        <w:rPr>
          <w:rFonts w:ascii="Menlo" w:hAnsi="Menlo" w:cs="Menlo"/>
          <w:color w:val="6A8759"/>
          <w:sz w:val="18"/>
          <w:szCs w:val="18"/>
        </w:rPr>
        <w:t>'Pass'</w:t>
      </w:r>
      <w:r w:rsidRPr="00795D6E">
        <w:rPr>
          <w:rFonts w:ascii="Menlo" w:hAnsi="Menlo" w:cs="Menlo"/>
          <w:color w:val="A9B7C6"/>
          <w:sz w:val="18"/>
          <w:szCs w:val="18"/>
        </w:rPr>
        <w:t>]):</w:t>
      </w:r>
      <w:r w:rsidRPr="00795D6E">
        <w:rPr>
          <w:rFonts w:ascii="Menlo" w:hAnsi="Menlo" w:cs="Menlo"/>
          <w:color w:val="A9B7C6"/>
          <w:sz w:val="18"/>
          <w:szCs w:val="18"/>
        </w:rPr>
        <w:br/>
      </w:r>
      <w:r w:rsidRPr="00795D6E">
        <w:rPr>
          <w:rFonts w:ascii="Menlo" w:hAnsi="Menlo" w:cs="Menlo"/>
          <w:color w:val="A9B7C6"/>
          <w:sz w:val="18"/>
          <w:szCs w:val="18"/>
        </w:rPr>
        <w:br/>
        <w:t xml:space="preserve">    </w:t>
      </w:r>
      <w:r w:rsidRPr="00795D6E">
        <w:rPr>
          <w:rFonts w:ascii="Menlo" w:hAnsi="Menlo" w:cs="Menlo"/>
          <w:color w:val="CC7832"/>
          <w:sz w:val="18"/>
          <w:szCs w:val="18"/>
        </w:rPr>
        <w:t xml:space="preserve">if </w:t>
      </w:r>
      <w:r w:rsidRPr="00795D6E">
        <w:rPr>
          <w:rFonts w:ascii="Menlo" w:hAnsi="Menlo" w:cs="Menlo"/>
          <w:color w:val="A9B7C6"/>
          <w:sz w:val="18"/>
          <w:szCs w:val="18"/>
        </w:rPr>
        <w:t>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 xml:space="preserve">][j]] == </w:t>
      </w:r>
      <w:r w:rsidRPr="00795D6E">
        <w:rPr>
          <w:rFonts w:ascii="Menlo" w:hAnsi="Menlo" w:cs="Menlo"/>
          <w:color w:val="6A8759"/>
          <w:sz w:val="18"/>
          <w:szCs w:val="18"/>
        </w:rPr>
        <w:t>''</w:t>
      </w:r>
      <w:r w:rsidRPr="00795D6E">
        <w:rPr>
          <w:rFonts w:ascii="Menlo" w:hAnsi="Menlo" w:cs="Menlo"/>
          <w:color w:val="A9B7C6"/>
          <w:sz w:val="18"/>
          <w:szCs w:val="18"/>
        </w:rPr>
        <w:t>:</w:t>
      </w:r>
      <w:r w:rsidRPr="00795D6E">
        <w:rPr>
          <w:rFonts w:ascii="Menlo" w:hAnsi="Menlo" w:cs="Menlo"/>
          <w:color w:val="A9B7C6"/>
          <w:sz w:val="18"/>
          <w:szCs w:val="18"/>
        </w:rPr>
        <w:br/>
        <w:t xml:space="preserve">        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 xml:space="preserve">][j]] = </w:t>
      </w:r>
      <w:r w:rsidRPr="00795D6E">
        <w:rPr>
          <w:rFonts w:ascii="Menlo" w:hAnsi="Menlo" w:cs="Menlo"/>
          <w:color w:val="6897BB"/>
          <w:sz w:val="18"/>
          <w:szCs w:val="18"/>
        </w:rPr>
        <w:t>0</w:t>
      </w:r>
      <w:r w:rsidRPr="00795D6E">
        <w:rPr>
          <w:rFonts w:ascii="Menlo" w:hAnsi="Menlo" w:cs="Menlo"/>
          <w:color w:val="6897BB"/>
          <w:sz w:val="18"/>
          <w:szCs w:val="18"/>
        </w:rPr>
        <w:br/>
        <w:t xml:space="preserve">    </w:t>
      </w:r>
      <w:r w:rsidRPr="00795D6E">
        <w:rPr>
          <w:rFonts w:ascii="Menlo" w:hAnsi="Menlo" w:cs="Menlo"/>
          <w:color w:val="A9B7C6"/>
          <w:sz w:val="18"/>
          <w:szCs w:val="18"/>
        </w:rPr>
        <w:t>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].update({pd[</w:t>
      </w:r>
      <w:r w:rsidRPr="00795D6E">
        <w:rPr>
          <w:rFonts w:ascii="Menlo" w:hAnsi="Menlo" w:cs="Menlo"/>
          <w:color w:val="6A8759"/>
          <w:sz w:val="18"/>
          <w:szCs w:val="18"/>
        </w:rPr>
        <w:t>'Passed'</w:t>
      </w:r>
      <w:r w:rsidRPr="00795D6E">
        <w:rPr>
          <w:rFonts w:ascii="Menlo" w:hAnsi="Menlo" w:cs="Menlo"/>
          <w:color w:val="A9B7C6"/>
          <w:sz w:val="18"/>
          <w:szCs w:val="18"/>
        </w:rPr>
        <w:t>][j]: 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][j]]+</w:t>
      </w:r>
      <w:r w:rsidRPr="00795D6E">
        <w:rPr>
          <w:rFonts w:ascii="Menlo" w:hAnsi="Menlo" w:cs="Menlo"/>
          <w:color w:val="6897BB"/>
          <w:sz w:val="18"/>
          <w:szCs w:val="18"/>
        </w:rPr>
        <w:t>1</w:t>
      </w:r>
      <w:r w:rsidRPr="00795D6E">
        <w:rPr>
          <w:rFonts w:ascii="Menlo" w:hAnsi="Menlo" w:cs="Menlo"/>
          <w:color w:val="A9B7C6"/>
          <w:sz w:val="18"/>
          <w:szCs w:val="18"/>
        </w:rPr>
        <w:t>})</w:t>
      </w:r>
    </w:p>
    <w:p w:rsidR="00795D6E" w:rsidRPr="00746099" w:rsidRDefault="00795D6E" w:rsidP="00CA63EB">
      <w:pPr>
        <w:pStyle w:val="StyleFIGURECAPTIONBlack"/>
        <w:framePr w:w="0" w:vSpace="0" w:wrap="auto" w:vAnchor="margin" w:hAnchor="text" w:xAlign="left" w:yAlign="inline"/>
      </w:pPr>
      <w:r w:rsidRPr="00746099">
        <w:t xml:space="preserve">Figure </w:t>
      </w:r>
      <w:r>
        <w:t>1</w:t>
      </w:r>
      <w:r w:rsidRPr="00746099">
        <w:t xml:space="preserve"> </w:t>
      </w:r>
      <w:r>
        <w:rPr>
          <w:b w:val="0"/>
        </w:rPr>
        <w:t>Python code that calculates the number of times a Formula One driver was overtaken by another in the same season.</w:t>
      </w:r>
    </w:p>
    <w:p w:rsidR="00795D6E" w:rsidRDefault="00795D6E" w:rsidP="00CA63EB">
      <w:pPr>
        <w:pStyle w:val="BodyText"/>
        <w:jc w:val="both"/>
      </w:pPr>
    </w:p>
    <w:p w:rsidR="00795D6E" w:rsidRDefault="00795D6E" w:rsidP="00CA63EB">
      <w:pPr>
        <w:pStyle w:val="BodyText2"/>
        <w:jc w:val="both"/>
      </w:pPr>
      <w:r>
        <w:t xml:space="preserve">On the other hand, the second issue that was addressed was converting the documents from image form to text while making sure no data was lost through a website called https://online2pdf.com. The file was then checked for missing or wrong data by comparing the resulting csv with the origin image. </w:t>
      </w:r>
    </w:p>
    <w:p w:rsidR="00795D6E" w:rsidRDefault="00795D6E" w:rsidP="00CA63EB">
      <w:pPr>
        <w:pStyle w:val="BodyText2"/>
        <w:ind w:firstLine="0"/>
        <w:jc w:val="both"/>
      </w:pPr>
      <w:r>
        <w:t>After gathering all data from all races and all seasons, the last phase was applied in which two steps were followed after merging all the files that contained the sums into one huge csv file. First, the names of all racers were merged into one file representing the nodes. The first loop also iterated over the “Pass” column while the second went over the “Passed” one to make sure no name was lost. Figure 2 shows a snippet of the code where the name of the drivers was added to a list</w:t>
      </w:r>
      <w:r w:rsidR="00C26E8B">
        <w:t xml:space="preserve"> along with the range of years in which they played</w:t>
      </w:r>
      <w:r>
        <w:t xml:space="preserve">. </w:t>
      </w:r>
    </w:p>
    <w:p w:rsidR="00795D6E" w:rsidRPr="00795D6E" w:rsidRDefault="00795D6E" w:rsidP="00795D6E">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for </w:t>
      </w:r>
      <w:proofErr w:type="spellStart"/>
      <w:r>
        <w:rPr>
          <w:rFonts w:ascii="Menlo" w:hAnsi="Menlo" w:cs="Menlo"/>
          <w:color w:val="A9B7C6"/>
          <w:sz w:val="18"/>
          <w:szCs w:val="18"/>
        </w:rPr>
        <w:t>i</w:t>
      </w:r>
      <w:proofErr w:type="spellEnd"/>
      <w:r>
        <w:rPr>
          <w:rFonts w:ascii="Menlo" w:hAnsi="Menlo" w:cs="Menlo"/>
          <w:color w:val="A9B7C6"/>
          <w:sz w:val="18"/>
          <w:szCs w:val="18"/>
        </w:rPr>
        <w:t xml:space="preserve"> </w:t>
      </w:r>
      <w:r>
        <w:rPr>
          <w:rFonts w:ascii="Menlo" w:hAnsi="Menlo" w:cs="Menlo"/>
          <w:color w:val="CC7832"/>
          <w:sz w:val="18"/>
          <w:szCs w:val="18"/>
        </w:rPr>
        <w:t xml:space="preserve">in </w:t>
      </w:r>
      <w:r>
        <w:rPr>
          <w:rFonts w:ascii="Menlo" w:hAnsi="Menlo" w:cs="Menlo"/>
          <w:color w:val="A9B7C6"/>
          <w:sz w:val="18"/>
          <w:szCs w:val="18"/>
        </w:rPr>
        <w:t>pd[</w:t>
      </w:r>
      <w:r>
        <w:rPr>
          <w:rFonts w:ascii="Menlo" w:hAnsi="Menlo" w:cs="Menlo"/>
          <w:color w:val="6A8759"/>
          <w:sz w:val="18"/>
          <w:szCs w:val="18"/>
        </w:rPr>
        <w:t>'pass'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if </w:t>
      </w:r>
      <w:proofErr w:type="spellStart"/>
      <w:r>
        <w:rPr>
          <w:rFonts w:ascii="Menlo" w:hAnsi="Menlo" w:cs="Menlo"/>
          <w:color w:val="8888C6"/>
          <w:sz w:val="18"/>
          <w:szCs w:val="18"/>
        </w:rPr>
        <w:t>len</w:t>
      </w:r>
      <w:proofErr w:type="spellEnd"/>
      <w:r>
        <w:rPr>
          <w:rFonts w:ascii="Menlo" w:hAnsi="Menlo" w:cs="Menlo"/>
          <w:color w:val="A9B7C6"/>
          <w:sz w:val="18"/>
          <w:szCs w:val="18"/>
        </w:rPr>
        <w:t xml:space="preserve">(overtakes) ==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overtakes.append</w:t>
      </w:r>
      <w:proofErr w:type="spellEnd"/>
      <w:r>
        <w:rPr>
          <w:rFonts w:ascii="Menlo" w:hAnsi="Menlo" w:cs="Menlo"/>
          <w:color w:val="A9B7C6"/>
          <w:sz w:val="18"/>
          <w:szCs w:val="18"/>
        </w:rPr>
        <w:t>(</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for </w:t>
      </w:r>
      <w:r>
        <w:rPr>
          <w:rFonts w:ascii="Menlo" w:hAnsi="Menlo" w:cs="Menlo"/>
          <w:color w:val="A9B7C6"/>
          <w:sz w:val="18"/>
          <w:szCs w:val="18"/>
        </w:rPr>
        <w:t xml:space="preserve">j </w:t>
      </w:r>
      <w:r>
        <w:rPr>
          <w:rFonts w:ascii="Menlo" w:hAnsi="Menlo" w:cs="Menlo"/>
          <w:color w:val="CC7832"/>
          <w:sz w:val="18"/>
          <w:szCs w:val="18"/>
        </w:rPr>
        <w:t xml:space="preserve">in </w:t>
      </w:r>
      <w:r>
        <w:rPr>
          <w:rFonts w:ascii="Menlo" w:hAnsi="Menlo" w:cs="Menlo"/>
          <w:color w:val="A9B7C6"/>
          <w:sz w:val="18"/>
          <w:szCs w:val="18"/>
        </w:rPr>
        <w:t>overtakes:</w:t>
      </w:r>
      <w:r>
        <w:rPr>
          <w:rFonts w:ascii="Menlo" w:hAnsi="Menlo" w:cs="Menlo"/>
          <w:color w:val="A9B7C6"/>
          <w:sz w:val="18"/>
          <w:szCs w:val="18"/>
        </w:rPr>
        <w:br/>
        <w:t xml:space="preserve">            </w:t>
      </w:r>
      <w:r>
        <w:rPr>
          <w:rFonts w:ascii="Menlo" w:hAnsi="Menlo" w:cs="Menlo"/>
          <w:color w:val="CC7832"/>
          <w:sz w:val="18"/>
          <w:szCs w:val="18"/>
        </w:rPr>
        <w:t xml:space="preserve">if </w:t>
      </w:r>
      <w:r>
        <w:rPr>
          <w:rFonts w:ascii="Menlo" w:hAnsi="Menlo" w:cs="Menlo"/>
          <w:color w:val="A9B7C6"/>
          <w:sz w:val="18"/>
          <w:szCs w:val="18"/>
        </w:rPr>
        <w:t xml:space="preserve">j == </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break</w:t>
      </w:r>
      <w:r>
        <w:rPr>
          <w:rFonts w:ascii="Menlo" w:hAnsi="Menlo" w:cs="Menlo"/>
          <w:color w:val="CC7832"/>
          <w:sz w:val="18"/>
          <w:szCs w:val="18"/>
        </w:rPr>
        <w:br/>
        <w:t xml:space="preserve">            else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if </w:t>
      </w:r>
      <w:proofErr w:type="spellStart"/>
      <w:r>
        <w:rPr>
          <w:rFonts w:ascii="Menlo" w:hAnsi="Menlo" w:cs="Menlo"/>
          <w:color w:val="A9B7C6"/>
          <w:sz w:val="18"/>
          <w:szCs w:val="18"/>
        </w:rPr>
        <w:t>overtakes.index</w:t>
      </w:r>
      <w:proofErr w:type="spellEnd"/>
      <w:r>
        <w:rPr>
          <w:rFonts w:ascii="Menlo" w:hAnsi="Menlo" w:cs="Menlo"/>
          <w:color w:val="A9B7C6"/>
          <w:sz w:val="18"/>
          <w:szCs w:val="18"/>
        </w:rPr>
        <w:t xml:space="preserve">(j) == </w:t>
      </w:r>
      <w:proofErr w:type="spellStart"/>
      <w:r>
        <w:rPr>
          <w:rFonts w:ascii="Menlo" w:hAnsi="Menlo" w:cs="Menlo"/>
          <w:color w:val="8888C6"/>
          <w:sz w:val="18"/>
          <w:szCs w:val="18"/>
        </w:rPr>
        <w:t>len</w:t>
      </w:r>
      <w:proofErr w:type="spellEnd"/>
      <w:r>
        <w:rPr>
          <w:rFonts w:ascii="Menlo" w:hAnsi="Menlo" w:cs="Menlo"/>
          <w:color w:val="A9B7C6"/>
          <w:sz w:val="18"/>
          <w:szCs w:val="18"/>
        </w:rPr>
        <w:t xml:space="preserve">(overtakes) - </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overtakes.append</w:t>
      </w:r>
      <w:proofErr w:type="spellEnd"/>
      <w:r>
        <w:rPr>
          <w:rFonts w:ascii="Menlo" w:hAnsi="Menlo" w:cs="Menlo"/>
          <w:color w:val="A9B7C6"/>
          <w:sz w:val="18"/>
          <w:szCs w:val="18"/>
        </w:rPr>
        <w:t>(</w:t>
      </w:r>
      <w:proofErr w:type="spellStart"/>
      <w:r>
        <w:rPr>
          <w:rFonts w:ascii="Menlo" w:hAnsi="Menlo" w:cs="Menlo"/>
          <w:color w:val="A9B7C6"/>
          <w:sz w:val="18"/>
          <w:szCs w:val="18"/>
        </w:rPr>
        <w:t>i</w:t>
      </w:r>
      <w:proofErr w:type="spellEnd"/>
      <w:r>
        <w:rPr>
          <w:rFonts w:ascii="Menlo" w:hAnsi="Menlo" w:cs="Menlo"/>
          <w:color w:val="A9B7C6"/>
          <w:sz w:val="18"/>
          <w:szCs w:val="18"/>
        </w:rPr>
        <w:t>)</w:t>
      </w:r>
    </w:p>
    <w:p w:rsidR="00795D6E" w:rsidRDefault="00795D6E" w:rsidP="00795D6E">
      <w:pPr>
        <w:pStyle w:val="StyleFIGURECAPTIONBlack"/>
        <w:framePr w:w="0" w:vSpace="0" w:wrap="auto" w:vAnchor="margin" w:hAnchor="text" w:xAlign="left" w:yAlign="inline"/>
      </w:pPr>
      <w:r w:rsidRPr="00746099">
        <w:t xml:space="preserve">Figure </w:t>
      </w:r>
      <w:r>
        <w:t>2</w:t>
      </w:r>
      <w:r w:rsidRPr="00746099">
        <w:t xml:space="preserve"> </w:t>
      </w:r>
      <w:r>
        <w:rPr>
          <w:b w:val="0"/>
        </w:rPr>
        <w:t>Python code that saves the names of all drivers in a list.</w:t>
      </w:r>
    </w:p>
    <w:p w:rsidR="00795D6E" w:rsidRDefault="00795D6E" w:rsidP="00795D6E">
      <w:pPr>
        <w:pStyle w:val="BodyText2"/>
        <w:ind w:firstLine="0"/>
      </w:pPr>
    </w:p>
    <w:p w:rsidR="00795D6E" w:rsidRDefault="00795D6E" w:rsidP="00CA63EB">
      <w:pPr>
        <w:pStyle w:val="BodyText2"/>
        <w:ind w:firstLine="0"/>
        <w:jc w:val="both"/>
      </w:pPr>
      <w:r>
        <w:t>The second and final step consisted of improving the file with the sums further where the name of the driver that passed another, the overtaken, the sum, the year, and end year were only kept and represented the edge list.</w:t>
      </w:r>
    </w:p>
    <w:p w:rsidR="00795D6E" w:rsidRPr="00795D6E" w:rsidRDefault="00795D6E" w:rsidP="00CA63EB">
      <w:pPr>
        <w:pStyle w:val="BodyText2"/>
        <w:ind w:firstLine="0"/>
        <w:jc w:val="both"/>
      </w:pPr>
      <w:r>
        <w:t>As a result, all the needed information was now available and feasible to work with in creating and studying the network.</w:t>
      </w:r>
    </w:p>
    <w:p w:rsidR="00795D6E" w:rsidRPr="00795D6E" w:rsidRDefault="00795D6E" w:rsidP="00795D6E">
      <w:pPr>
        <w:pStyle w:val="BodyText2"/>
      </w:pPr>
    </w:p>
    <w:p w:rsidR="00710616" w:rsidRPr="00710616" w:rsidRDefault="00710616" w:rsidP="00710616">
      <w:pPr>
        <w:pStyle w:val="Heading2"/>
        <w:rPr>
          <w:i w:val="0"/>
          <w:iCs w:val="0"/>
        </w:rPr>
      </w:pPr>
      <w:r>
        <w:rPr>
          <w:i w:val="0"/>
          <w:iCs w:val="0"/>
        </w:rPr>
        <w:t>Findings and Contribution</w:t>
      </w:r>
    </w:p>
    <w:p w:rsidR="00710616" w:rsidRPr="00FA0BC6" w:rsidRDefault="00710616" w:rsidP="00710616">
      <w:pPr>
        <w:pStyle w:val="Heading2"/>
      </w:pPr>
      <w:r>
        <w:t>Findings</w:t>
      </w:r>
    </w:p>
    <w:p w:rsidR="00710616" w:rsidRDefault="00710616" w:rsidP="00710616">
      <w:pPr>
        <w:pStyle w:val="BodyText"/>
      </w:pPr>
      <w:r>
        <w:t xml:space="preserve">All acronyms should be defined at first mention in the abstract and in the main text. Define in figures, tables, and footnotes only if not defined in the discussion of the figure/table. Acronyms consist of capital letters (except where salted with lowercase), but the terms they represent need not be given initial caps unless a proper name is involved (“central processing unit” [CPU] but “Fourier transform” [FT]). Use of “e.g.” and “i.e.” </w:t>
      </w:r>
      <w:proofErr w:type="gramStart"/>
      <w:r>
        <w:t>okay, but</w:t>
      </w:r>
      <w:proofErr w:type="gramEnd"/>
      <w:r>
        <w:t xml:space="preserve"> refrain from using “etc.” It is preferable to use these abbreviations only in parentheses (e.g., like this).</w:t>
      </w:r>
    </w:p>
    <w:p w:rsidR="00710616" w:rsidRDefault="00710616" w:rsidP="00710616">
      <w:pPr>
        <w:pStyle w:val="BodyText2"/>
      </w:pPr>
      <w:r>
        <w:t xml:space="preserve">Abbreviate units of time (s, min, </w:t>
      </w:r>
      <w:proofErr w:type="spellStart"/>
      <w:r>
        <w:t>hr</w:t>
      </w:r>
      <w:proofErr w:type="spellEnd"/>
      <w:r>
        <w:t xml:space="preserve">, day, </w:t>
      </w:r>
      <w:proofErr w:type="spellStart"/>
      <w:r>
        <w:t>mo</w:t>
      </w:r>
      <w:proofErr w:type="spellEnd"/>
      <w:r>
        <w:t xml:space="preserve">, </w:t>
      </w:r>
      <w:proofErr w:type="spellStart"/>
      <w:r>
        <w:t>yr</w:t>
      </w:r>
      <w:proofErr w:type="spellEnd"/>
      <w:r>
        <w:t xml:space="preserve">) only in virgule constructions (10 </w:t>
      </w:r>
      <w:proofErr w:type="spellStart"/>
      <w:r>
        <w:t>μg</w:t>
      </w:r>
      <w:proofErr w:type="spellEnd"/>
      <w:r>
        <w:t>/</w:t>
      </w:r>
      <w:proofErr w:type="spellStart"/>
      <w:r>
        <w:t>hr</w:t>
      </w:r>
      <w:proofErr w:type="spellEnd"/>
      <w:r>
        <w:t>) and in artwork; otherwise, spell out, e.g., 10 days, 3 months, 25 minutes. Units of measure (</w:t>
      </w:r>
      <w:proofErr w:type="spellStart"/>
      <w:r>
        <w:t>Kb</w:t>
      </w:r>
      <w:proofErr w:type="spellEnd"/>
      <w:r>
        <w:t>, MB, kWh, etc.) should always be abbreviated when used with a numeral. If used alone, spell out (“16 MB of RAM” but “these values are measured in micrometers”).</w:t>
      </w:r>
    </w:p>
    <w:p w:rsidR="00710616" w:rsidRPr="00902F47" w:rsidRDefault="00710616" w:rsidP="00710616">
      <w:pPr>
        <w:pStyle w:val="Heading2"/>
      </w:pPr>
      <w:r>
        <w:t>Contribution</w:t>
      </w:r>
    </w:p>
    <w:p w:rsidR="00710616" w:rsidRDefault="009E06CB" w:rsidP="00710616">
      <w:pPr>
        <w:pStyle w:val="BodyText"/>
      </w:pPr>
      <w:r>
        <w:t xml:space="preserve">The project was completed by three members: Joy </w:t>
      </w:r>
      <w:proofErr w:type="spellStart"/>
      <w:r>
        <w:t>Bou</w:t>
      </w:r>
      <w:proofErr w:type="spellEnd"/>
      <w:r>
        <w:t xml:space="preserve"> Karam, Pierre Abi Chacra, and Ali Assaf. Every member contributed in his/her own way.</w:t>
      </w:r>
    </w:p>
    <w:p w:rsidR="009E06CB" w:rsidRDefault="009E06CB" w:rsidP="009E06CB">
      <w:pPr>
        <w:pStyle w:val="BodyText2"/>
        <w:numPr>
          <w:ilvl w:val="0"/>
          <w:numId w:val="22"/>
        </w:numPr>
      </w:pPr>
      <w:r>
        <w:lastRenderedPageBreak/>
        <w:t xml:space="preserve">Joy </w:t>
      </w:r>
      <w:proofErr w:type="spellStart"/>
      <w:r>
        <w:t>Bou</w:t>
      </w:r>
      <w:proofErr w:type="spellEnd"/>
      <w:r>
        <w:t xml:space="preserve"> Karam:</w:t>
      </w:r>
    </w:p>
    <w:p w:rsidR="009E06CB" w:rsidRDefault="009E06CB" w:rsidP="009E06CB">
      <w:pPr>
        <w:pStyle w:val="BodyText2"/>
        <w:numPr>
          <w:ilvl w:val="1"/>
          <w:numId w:val="22"/>
        </w:numPr>
      </w:pPr>
      <w:r>
        <w:t>Data Preprocessing and Processing from years 2010 to 2020.</w:t>
      </w:r>
    </w:p>
    <w:p w:rsidR="009E06CB" w:rsidRDefault="009E06CB" w:rsidP="009E06CB">
      <w:pPr>
        <w:pStyle w:val="BodyText2"/>
        <w:numPr>
          <w:ilvl w:val="1"/>
          <w:numId w:val="22"/>
        </w:numPr>
      </w:pPr>
      <w:r>
        <w:t>Converting data from picture form to text form.</w:t>
      </w:r>
    </w:p>
    <w:p w:rsidR="009E06CB" w:rsidRDefault="009E06CB" w:rsidP="009E06CB">
      <w:pPr>
        <w:pStyle w:val="BodyText2"/>
        <w:numPr>
          <w:ilvl w:val="1"/>
          <w:numId w:val="22"/>
        </w:numPr>
      </w:pPr>
      <w:r>
        <w:t xml:space="preserve">Report writing (sections </w:t>
      </w:r>
      <w:r w:rsidR="00C3657D">
        <w:t xml:space="preserve">Literature Review, </w:t>
      </w:r>
      <w:r>
        <w:t>Dataset, Code, Network Creation</w:t>
      </w:r>
      <w:r w:rsidR="006C4AFD">
        <w:t>, Analysis</w:t>
      </w:r>
      <w:r>
        <w:t>)</w:t>
      </w:r>
      <w:r w:rsidR="006C4AFD">
        <w:t>.</w:t>
      </w:r>
    </w:p>
    <w:p w:rsidR="009E06CB" w:rsidRDefault="009E06CB" w:rsidP="009E06CB">
      <w:pPr>
        <w:pStyle w:val="BodyText2"/>
        <w:numPr>
          <w:ilvl w:val="1"/>
          <w:numId w:val="22"/>
        </w:numPr>
      </w:pPr>
      <w:r>
        <w:t>Creation of dynamic graph</w:t>
      </w:r>
      <w:r w:rsidR="006C4AFD">
        <w:t>.</w:t>
      </w:r>
    </w:p>
    <w:p w:rsidR="009E06CB" w:rsidRDefault="009E06CB" w:rsidP="009E06CB">
      <w:pPr>
        <w:pStyle w:val="BodyText2"/>
        <w:numPr>
          <w:ilvl w:val="0"/>
          <w:numId w:val="22"/>
        </w:numPr>
      </w:pPr>
      <w:r>
        <w:t>Pierre Abi Chacra:</w:t>
      </w:r>
    </w:p>
    <w:p w:rsidR="009E06CB" w:rsidRDefault="009E06CB" w:rsidP="009E06CB">
      <w:pPr>
        <w:pStyle w:val="BodyText2"/>
        <w:numPr>
          <w:ilvl w:val="1"/>
          <w:numId w:val="22"/>
        </w:numPr>
      </w:pPr>
      <w:r>
        <w:t>Data Preprocessing and Processing from years 1999 to 2009.</w:t>
      </w:r>
    </w:p>
    <w:p w:rsidR="009E06CB" w:rsidRDefault="006C4AFD" w:rsidP="009E06CB">
      <w:pPr>
        <w:pStyle w:val="BodyText2"/>
        <w:numPr>
          <w:ilvl w:val="1"/>
          <w:numId w:val="22"/>
        </w:numPr>
      </w:pPr>
      <w:r>
        <w:t>Report writing (sections Introduction, Idea, Research Question, Analysis, Conclusion).</w:t>
      </w:r>
    </w:p>
    <w:p w:rsidR="006C4AFD" w:rsidRDefault="006C4AFD" w:rsidP="009E06CB">
      <w:pPr>
        <w:pStyle w:val="BodyText2"/>
        <w:numPr>
          <w:ilvl w:val="1"/>
          <w:numId w:val="22"/>
        </w:numPr>
      </w:pPr>
      <w:r>
        <w:t>Further data processing.</w:t>
      </w:r>
    </w:p>
    <w:p w:rsidR="006C4AFD" w:rsidRDefault="006C4AFD" w:rsidP="009E06CB">
      <w:pPr>
        <w:pStyle w:val="BodyText2"/>
        <w:numPr>
          <w:ilvl w:val="1"/>
          <w:numId w:val="22"/>
        </w:numPr>
      </w:pPr>
      <w:r>
        <w:t>Machine Learning.</w:t>
      </w:r>
    </w:p>
    <w:p w:rsidR="006C4AFD" w:rsidRDefault="006C4AFD" w:rsidP="006C4AFD">
      <w:pPr>
        <w:pStyle w:val="BodyText2"/>
        <w:numPr>
          <w:ilvl w:val="0"/>
          <w:numId w:val="22"/>
        </w:numPr>
      </w:pPr>
      <w:r>
        <w:t>Ali Assaf:</w:t>
      </w:r>
    </w:p>
    <w:p w:rsidR="006C4AFD" w:rsidRDefault="006C4AFD" w:rsidP="006C4AFD">
      <w:pPr>
        <w:pStyle w:val="BodyText2"/>
        <w:numPr>
          <w:ilvl w:val="1"/>
          <w:numId w:val="22"/>
        </w:numPr>
      </w:pPr>
      <w:r>
        <w:t>Data Preprocessing and Processing from years 1981 to 1998.</w:t>
      </w:r>
    </w:p>
    <w:p w:rsidR="006C4AFD" w:rsidRDefault="006C4AFD" w:rsidP="006C4AFD">
      <w:pPr>
        <w:pStyle w:val="BodyText2"/>
        <w:numPr>
          <w:ilvl w:val="1"/>
          <w:numId w:val="22"/>
        </w:numPr>
      </w:pPr>
      <w:r>
        <w:t>Report writing (section Analysis</w:t>
      </w:r>
      <w:r w:rsidR="00C3657D">
        <w:t>, Findings</w:t>
      </w:r>
      <w:r>
        <w:t>).</w:t>
      </w:r>
    </w:p>
    <w:p w:rsidR="006C4AFD" w:rsidRDefault="006C4AFD" w:rsidP="006C4AFD">
      <w:pPr>
        <w:pStyle w:val="BodyText2"/>
        <w:numPr>
          <w:ilvl w:val="1"/>
          <w:numId w:val="22"/>
        </w:numPr>
      </w:pPr>
      <w:r>
        <w:t>Machine Learning.</w:t>
      </w:r>
    </w:p>
    <w:p w:rsidR="006C4AFD" w:rsidRPr="009E06CB" w:rsidRDefault="006C4AFD" w:rsidP="006C4AFD">
      <w:pPr>
        <w:pStyle w:val="BodyText2"/>
        <w:numPr>
          <w:ilvl w:val="1"/>
          <w:numId w:val="22"/>
        </w:numPr>
      </w:pPr>
      <w:r>
        <w:t>Creation of dynamic graph.</w:t>
      </w:r>
    </w:p>
    <w:p w:rsidR="0088036F" w:rsidRDefault="00710616" w:rsidP="00245F08">
      <w:pPr>
        <w:pStyle w:val="Heading1"/>
      </w:pPr>
      <w:r>
        <w:t>Conclusion</w:t>
      </w:r>
    </w:p>
    <w:p w:rsidR="0088036F" w:rsidRDefault="0088036F" w:rsidP="00245F08">
      <w:pPr>
        <w:pStyle w:val="Heading1"/>
      </w:pPr>
      <w:r>
        <w:t>References</w:t>
      </w:r>
    </w:p>
    <w:p w:rsidR="008C2BA3" w:rsidRDefault="0088036F" w:rsidP="0088036F">
      <w:pPr>
        <w:pStyle w:val="References"/>
      </w:pPr>
      <w:r w:rsidRPr="00AD2436">
        <w:t xml:space="preserve">1. </w:t>
      </w:r>
      <w:r w:rsidR="008C2BA3" w:rsidRPr="008C2BA3">
        <w:t xml:space="preserve">Burns, A. (2012, March 1). F1 project - Stakeholders in Formula 1. Academia.edu - Share research. </w:t>
      </w:r>
      <w:hyperlink r:id="rId21" w:history="1">
        <w:r w:rsidR="008C2BA3" w:rsidRPr="00731245">
          <w:rPr>
            <w:rStyle w:val="Hyperlink"/>
          </w:rPr>
          <w:t>https://www.academia.edu/10973191/F1_Project_Stakeholders_in_Formula_1</w:t>
        </w:r>
      </w:hyperlink>
    </w:p>
    <w:p w:rsidR="0088036F" w:rsidRDefault="0088036F" w:rsidP="0088036F">
      <w:pPr>
        <w:pStyle w:val="References"/>
      </w:pPr>
      <w:r w:rsidRPr="00B95C96">
        <w:t>2. IBM Corporation, IBM Knowledge Center - IBM Secure Service Container (Secure Service Container). [Online]. Available: https://www.ibm.com/support/knowledgecenter/en/HW11R/com.ibm.hwmca.kc_se.doc/introductiontotheconsole/wn2131zaci.html</w:t>
      </w:r>
      <w:r>
        <w:t xml:space="preserve"> (URL)</w:t>
      </w:r>
    </w:p>
    <w:p w:rsidR="0088036F" w:rsidRDefault="0088036F" w:rsidP="0088036F">
      <w:pPr>
        <w:pStyle w:val="References"/>
      </w:pPr>
      <w:r w:rsidRPr="00B95C96">
        <w:t xml:space="preserve">3. </w:t>
      </w:r>
      <w:r>
        <w:t>J</w:t>
      </w:r>
      <w:r w:rsidRPr="009D62D1">
        <w:t>. Williams, “Narrow-</w:t>
      </w:r>
      <w:r>
        <w:t>b</w:t>
      </w:r>
      <w:r w:rsidRPr="009D62D1">
        <w:t xml:space="preserve">and </w:t>
      </w:r>
      <w:r>
        <w:t>a</w:t>
      </w:r>
      <w:r w:rsidRPr="009D62D1">
        <w:t xml:space="preserve">nalyzer,” PhD dissertation, Dept. of Electrical Eng., Harvard Univ., Cambridge, </w:t>
      </w:r>
      <w:r>
        <w:t>MA:</w:t>
      </w:r>
      <w:r w:rsidRPr="009D62D1">
        <w:t xml:space="preserve"> 1993. (Thesis or dissertation)</w:t>
      </w:r>
    </w:p>
    <w:p w:rsidR="0088036F" w:rsidRPr="00B95C96" w:rsidRDefault="0088036F" w:rsidP="0088036F">
      <w:pPr>
        <w:pStyle w:val="References"/>
      </w:pPr>
      <w:r>
        <w:t>4</w:t>
      </w:r>
      <w:r w:rsidRPr="00B95C96">
        <w:t xml:space="preserve">. </w:t>
      </w:r>
      <w:r>
        <w:t>J</w:t>
      </w:r>
      <w:r w:rsidRPr="009D62D1">
        <w:t>.</w:t>
      </w:r>
      <w:r>
        <w:t xml:space="preserve"> </w:t>
      </w:r>
      <w:r w:rsidRPr="009D62D1">
        <w:t>M.</w:t>
      </w:r>
      <w:r>
        <w:t xml:space="preserve"> </w:t>
      </w:r>
      <w:r w:rsidRPr="009D62D1">
        <w:t>P. Martinez, R.</w:t>
      </w:r>
      <w:r>
        <w:t xml:space="preserve"> </w:t>
      </w:r>
      <w:r w:rsidRPr="009D62D1">
        <w:t xml:space="preserve">B. </w:t>
      </w:r>
      <w:proofErr w:type="spellStart"/>
      <w:r w:rsidRPr="009D62D1">
        <w:t>Llavori</w:t>
      </w:r>
      <w:proofErr w:type="spellEnd"/>
      <w:r w:rsidRPr="009D62D1">
        <w:t>, M.</w:t>
      </w:r>
      <w:r>
        <w:t xml:space="preserve"> </w:t>
      </w:r>
      <w:r w:rsidRPr="009D62D1">
        <w:t>J.</w:t>
      </w:r>
      <w:r>
        <w:t xml:space="preserve"> </w:t>
      </w:r>
      <w:r w:rsidRPr="009D62D1">
        <w:t xml:space="preserve">A. Cabo, </w:t>
      </w:r>
      <w:r>
        <w:t>et al.</w:t>
      </w:r>
      <w:r w:rsidRPr="009D62D1">
        <w:t xml:space="preserve">, "Integrating </w:t>
      </w:r>
      <w:r>
        <w:t>d</w:t>
      </w:r>
      <w:r w:rsidRPr="009D62D1">
        <w:t xml:space="preserve">ata </w:t>
      </w:r>
      <w:r>
        <w:t>w</w:t>
      </w:r>
      <w:r w:rsidRPr="009D62D1">
        <w:t xml:space="preserve">arehouses with </w:t>
      </w:r>
      <w:r>
        <w:t>w</w:t>
      </w:r>
      <w:r w:rsidRPr="009D62D1">
        <w:t xml:space="preserve">eb </w:t>
      </w:r>
      <w:r>
        <w:t>d</w:t>
      </w:r>
      <w:r w:rsidRPr="009D62D1">
        <w:t xml:space="preserve">ata: A </w:t>
      </w:r>
      <w:r>
        <w:t>s</w:t>
      </w:r>
      <w:r w:rsidRPr="009D62D1">
        <w:t xml:space="preserve">urvey," </w:t>
      </w:r>
      <w:r w:rsidRPr="009D62D1">
        <w:rPr>
          <w:i/>
        </w:rPr>
        <w:t>IEEE Trans. Knowledge and Data Eng.</w:t>
      </w:r>
      <w:r w:rsidRPr="009D62D1">
        <w:t>, preprint, Dec</w:t>
      </w:r>
      <w:r>
        <w:t>. 21,</w:t>
      </w:r>
      <w:r w:rsidRPr="009D62D1">
        <w:t xml:space="preserve"> 2007, doi:10.1109/TKDE.2007.190746. (</w:t>
      </w:r>
      <w:proofErr w:type="spellStart"/>
      <w:r w:rsidRPr="009D62D1">
        <w:t>PrePrint</w:t>
      </w:r>
      <w:proofErr w:type="spellEnd"/>
      <w:r w:rsidRPr="009D62D1">
        <w:t>)</w:t>
      </w:r>
    </w:p>
    <w:p w:rsidR="0088036F" w:rsidRDefault="0088036F" w:rsidP="0088036F">
      <w:pPr>
        <w:pStyle w:val="References"/>
      </w:pPr>
      <w:r w:rsidRPr="00AD2436">
        <w:t xml:space="preserve">5. W.-K. Chen, </w:t>
      </w:r>
      <w:r w:rsidRPr="00AD2436">
        <w:rPr>
          <w:i/>
        </w:rPr>
        <w:t>Linear Networks and Systems</w:t>
      </w:r>
      <w:r>
        <w:rPr>
          <w:i/>
        </w:rPr>
        <w:t>,</w:t>
      </w:r>
      <w:r w:rsidRPr="00AD2436">
        <w:t xml:space="preserve"> Belmont, </w:t>
      </w:r>
      <w:r>
        <w:t>CA</w:t>
      </w:r>
      <w:r w:rsidRPr="00AD2436">
        <w:t>: Wadsworth, pp. 123</w:t>
      </w:r>
      <w:r>
        <w:t>–</w:t>
      </w:r>
      <w:r w:rsidRPr="00AD2436">
        <w:t>135, 1993.</w:t>
      </w:r>
      <w:r>
        <w:t xml:space="preserve"> (book)</w:t>
      </w:r>
    </w:p>
    <w:p w:rsidR="0088036F" w:rsidRDefault="0088036F" w:rsidP="0088036F">
      <w:pPr>
        <w:pStyle w:val="References"/>
      </w:pPr>
      <w:r>
        <w:t xml:space="preserve">6. </w:t>
      </w:r>
      <w:r w:rsidRPr="00AD2436">
        <w:t>S.</w:t>
      </w:r>
      <w:r>
        <w:t xml:space="preserve"> </w:t>
      </w:r>
      <w:r w:rsidRPr="00AD2436">
        <w:t xml:space="preserve">P. </w:t>
      </w:r>
      <w:proofErr w:type="spellStart"/>
      <w:r w:rsidRPr="00AD2436">
        <w:t>Bingulac</w:t>
      </w:r>
      <w:proofErr w:type="spellEnd"/>
      <w:r w:rsidRPr="00AD2436">
        <w:t xml:space="preserve">, “On the </w:t>
      </w:r>
      <w:r>
        <w:t>c</w:t>
      </w:r>
      <w:r w:rsidRPr="00AD2436">
        <w:t xml:space="preserve">ompatibility of </w:t>
      </w:r>
      <w:r>
        <w:t>a</w:t>
      </w:r>
      <w:r w:rsidRPr="00AD2436">
        <w:t xml:space="preserve">daptive </w:t>
      </w:r>
      <w:r>
        <w:t>c</w:t>
      </w:r>
      <w:r w:rsidRPr="00AD2436">
        <w:t xml:space="preserve">ontrollers,” </w:t>
      </w:r>
      <w:r w:rsidRPr="00AD2436">
        <w:rPr>
          <w:i/>
        </w:rPr>
        <w:t>Proc. Fourth Ann. Allerton Conf. Circuits and Systems Theory,</w:t>
      </w:r>
      <w:r w:rsidRPr="00AD2436">
        <w:t xml:space="preserve"> pp. 8</w:t>
      </w:r>
      <w:r>
        <w:t>–</w:t>
      </w:r>
      <w:r w:rsidRPr="00AD2436">
        <w:t>16, 1994.</w:t>
      </w:r>
      <w:r>
        <w:t xml:space="preserve"> (conference proceedings)</w:t>
      </w:r>
    </w:p>
    <w:p w:rsidR="0088036F" w:rsidRDefault="0088036F" w:rsidP="0088036F">
      <w:pPr>
        <w:pStyle w:val="References"/>
      </w:pPr>
      <w:r>
        <w:t>7. K. Elissa, “An overview of decision theory," unpublished. (Unpublished manuscript)</w:t>
      </w:r>
    </w:p>
    <w:p w:rsidR="0088036F" w:rsidRDefault="0088036F" w:rsidP="0088036F">
      <w:pPr>
        <w:pStyle w:val="References"/>
      </w:pPr>
      <w:r>
        <w:t xml:space="preserve">8. R. Nicole, "The last word on decision theory," </w:t>
      </w:r>
      <w:r w:rsidRPr="009D62D1">
        <w:rPr>
          <w:i/>
        </w:rPr>
        <w:t>J. Computer Vision,</w:t>
      </w:r>
      <w:r>
        <w:t xml:space="preserve"> submitted for publication. (Pending publication)</w:t>
      </w:r>
    </w:p>
    <w:p w:rsidR="0088036F" w:rsidRPr="00AD2436" w:rsidRDefault="0088036F" w:rsidP="0088036F">
      <w:pPr>
        <w:pStyle w:val="References"/>
      </w:pPr>
      <w:r>
        <w:t>9. C. J. Smith and J. S. Smith, Rocky Mountain Research Laboratories, Boulder, CO, personal communication, 1992. (Personal communication)</w:t>
      </w:r>
    </w:p>
    <w:bookmarkEnd w:id="0"/>
    <w:bookmarkEnd w:id="1"/>
    <w:p w:rsidR="00FE66A2" w:rsidRPr="00710616" w:rsidRDefault="00FE66A2" w:rsidP="0088036F">
      <w:pPr>
        <w:pStyle w:val="Bios"/>
        <w:sectPr w:rsidR="00FE66A2" w:rsidRPr="00710616" w:rsidSect="00B95C96">
          <w:type w:val="continuous"/>
          <w:pgSz w:w="12240" w:h="15840"/>
          <w:pgMar w:top="720" w:right="720" w:bottom="720" w:left="720" w:header="720" w:footer="720" w:gutter="0"/>
          <w:cols w:num="2" w:space="432"/>
          <w:docGrid w:linePitch="360"/>
        </w:sectPr>
      </w:pPr>
    </w:p>
    <w:p w:rsidR="00682D01" w:rsidRPr="008557EC" w:rsidRDefault="00682D01" w:rsidP="00F24CBA">
      <w:pPr>
        <w:spacing w:after="120"/>
        <w:rPr>
          <w:color w:val="FF0000"/>
          <w:szCs w:val="20"/>
        </w:rPr>
      </w:pPr>
    </w:p>
    <w:sectPr w:rsidR="00682D01" w:rsidRPr="008557EC" w:rsidSect="005A718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D05F2" w:rsidRDefault="001D05F2">
      <w:r>
        <w:separator/>
      </w:r>
    </w:p>
  </w:endnote>
  <w:endnote w:type="continuationSeparator" w:id="0">
    <w:p w:rsidR="001D05F2" w:rsidRDefault="001D0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 Linotype"/>
    <w:panose1 w:val="00000000000000000000"/>
    <w:charset w:val="4D"/>
    <w:family w:val="auto"/>
    <w:pitch w:val="variable"/>
    <w:sig w:usb0="A00002FF" w:usb1="7800205A" w:usb2="14600000" w:usb3="00000000" w:csb0="00000193" w:csb1="00000000"/>
  </w:font>
  <w:font w:name="Helvetica Condensed">
    <w:altName w:val="Arial"/>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altName w:val="﷽﷽﷽﷽﷽﷽Ĕ"/>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2B17" w:rsidRDefault="00C82B17" w:rsidP="008D24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82B17" w:rsidRDefault="00C82B17" w:rsidP="004C5F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2B17" w:rsidRPr="00B93F26" w:rsidRDefault="00C82B17" w:rsidP="00CC0077">
    <w:pPr>
      <w:pStyle w:val="Footer"/>
      <w:ind w:right="360"/>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A57A9" w:rsidRDefault="00AA57A9">
    <w:pPr>
      <w:pStyle w:val="Footer"/>
      <w:jc w:val="center"/>
    </w:pPr>
    <w:r>
      <w:fldChar w:fldCharType="begin"/>
    </w:r>
    <w:r>
      <w:instrText xml:space="preserve"> PAGE   \* MERGEFORMAT </w:instrText>
    </w:r>
    <w:r>
      <w:fldChar w:fldCharType="separate"/>
    </w:r>
    <w:r w:rsidR="00864A63">
      <w:rPr>
        <w:noProof/>
      </w:rPr>
      <w:t>1</w:t>
    </w:r>
    <w:r>
      <w:rPr>
        <w:noProof/>
      </w:rPr>
      <w:fldChar w:fldCharType="end"/>
    </w:r>
  </w:p>
  <w:p w:rsidR="00AA57A9" w:rsidRDefault="00AA5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D05F2" w:rsidRDefault="001D05F2">
      <w:r>
        <w:separator/>
      </w:r>
    </w:p>
  </w:footnote>
  <w:footnote w:type="continuationSeparator" w:id="0">
    <w:p w:rsidR="001D05F2" w:rsidRDefault="001D05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50AC0" w:rsidRPr="006E277D" w:rsidRDefault="00543B0B" w:rsidP="00245F08">
    <w:pPr>
      <w:pStyle w:val="Header"/>
      <w:tabs>
        <w:tab w:val="clear" w:pos="3600"/>
        <w:tab w:val="center" w:pos="2520"/>
      </w:tabs>
      <w:ind w:right="-1800"/>
      <w:jc w:val="both"/>
    </w:pPr>
    <w:r>
      <w:t xml:space="preserve">Joy </w:t>
    </w:r>
    <w:proofErr w:type="spellStart"/>
    <w:r>
      <w:t>Bou</w:t>
    </w:r>
    <w:proofErr w:type="spellEnd"/>
    <w:r>
      <w:t xml:space="preserve"> Karam, Pierre Abi Chacra, Ali Assaf: Formula One in Network Science</w:t>
    </w:r>
    <w:r w:rsidR="00B50F5F">
      <w:tab/>
      <w:t xml:space="preserve">Page | </w:t>
    </w:r>
    <w:r w:rsidR="00B50F5F">
      <w:fldChar w:fldCharType="begin"/>
    </w:r>
    <w:r w:rsidR="00B50F5F">
      <w:instrText xml:space="preserve"> PAGE   \* MERGEFORMAT </w:instrText>
    </w:r>
    <w:r w:rsidR="00B50F5F">
      <w:fldChar w:fldCharType="separate"/>
    </w:r>
    <w:r w:rsidR="00635AD4">
      <w:rPr>
        <w:noProof/>
      </w:rPr>
      <w:t>3</w:t>
    </w:r>
    <w:r w:rsidR="00B50F5F">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singleLevel"/>
    <w:tmpl w:val="00000005"/>
    <w:name w:val="WW8Num7"/>
    <w:lvl w:ilvl="0">
      <w:start w:val="1"/>
      <w:numFmt w:val="bullet"/>
      <w:lvlText w:val=""/>
      <w:lvlJc w:val="left"/>
      <w:pPr>
        <w:ind w:left="720" w:hanging="360"/>
      </w:pPr>
      <w:rPr>
        <w:rFonts w:ascii="Symbol" w:hAnsi="Symbol" w:hint="default"/>
      </w:rPr>
    </w:lvl>
  </w:abstractNum>
  <w:abstractNum w:abstractNumId="1"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4252EF5"/>
    <w:multiLevelType w:val="multilevel"/>
    <w:tmpl w:val="2D2EA3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07A31BCC"/>
    <w:multiLevelType w:val="multilevel"/>
    <w:tmpl w:val="739EFCF6"/>
    <w:lvl w:ilvl="0">
      <w:start w:val="1"/>
      <w:numFmt w:val="bullet"/>
      <w:pStyle w:val="LISTTYPE2aNumber"/>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B0FE6"/>
    <w:multiLevelType w:val="hybridMultilevel"/>
    <w:tmpl w:val="2F821E0E"/>
    <w:lvl w:ilvl="0" w:tplc="48D81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50EFB"/>
    <w:multiLevelType w:val="hybridMultilevel"/>
    <w:tmpl w:val="D542DD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7" w15:restartNumberingAfterBreak="0">
    <w:nsid w:val="169C0C96"/>
    <w:multiLevelType w:val="hybridMultilevel"/>
    <w:tmpl w:val="EF1A62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CB0E07"/>
    <w:multiLevelType w:val="hybridMultilevel"/>
    <w:tmpl w:val="74B022C2"/>
    <w:lvl w:ilvl="0" w:tplc="F664F8D8">
      <w:start w:val="1"/>
      <w:numFmt w:val="bullet"/>
      <w:pStyle w:val="BulletLis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C132E79"/>
    <w:multiLevelType w:val="hybridMultilevel"/>
    <w:tmpl w:val="1A7A0996"/>
    <w:lvl w:ilvl="0" w:tplc="04090001">
      <w:start w:val="1"/>
      <w:numFmt w:val="bullet"/>
      <w:lvlText w:val=""/>
      <w:lvlJc w:val="left"/>
      <w:pPr>
        <w:tabs>
          <w:tab w:val="num" w:pos="1428"/>
        </w:tabs>
        <w:ind w:left="1428" w:hanging="360"/>
      </w:pPr>
      <w:rPr>
        <w:rFonts w:ascii="Symbol" w:hAnsi="Symbol" w:hint="default"/>
      </w:rPr>
    </w:lvl>
    <w:lvl w:ilvl="1" w:tplc="04090003" w:tentative="1">
      <w:start w:val="1"/>
      <w:numFmt w:val="bullet"/>
      <w:lvlText w:val="o"/>
      <w:lvlJc w:val="left"/>
      <w:pPr>
        <w:tabs>
          <w:tab w:val="num" w:pos="2148"/>
        </w:tabs>
        <w:ind w:left="2148" w:hanging="360"/>
      </w:pPr>
      <w:rPr>
        <w:rFonts w:ascii="Courier New" w:hAnsi="Courier New" w:cs="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cs="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cs="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1D7A17FD"/>
    <w:multiLevelType w:val="hybridMultilevel"/>
    <w:tmpl w:val="B810B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F4CA9"/>
    <w:multiLevelType w:val="multilevel"/>
    <w:tmpl w:val="504C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97AC0"/>
    <w:multiLevelType w:val="hybridMultilevel"/>
    <w:tmpl w:val="E63AE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144561"/>
    <w:multiLevelType w:val="hybridMultilevel"/>
    <w:tmpl w:val="AF68C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61519"/>
    <w:multiLevelType w:val="hybridMultilevel"/>
    <w:tmpl w:val="270C63A0"/>
    <w:lvl w:ilvl="0" w:tplc="04070001">
      <w:start w:val="1"/>
      <w:numFmt w:val="bullet"/>
      <w:lvlText w:val=""/>
      <w:lvlJc w:val="left"/>
      <w:pPr>
        <w:tabs>
          <w:tab w:val="num" w:pos="720"/>
        </w:tabs>
        <w:ind w:left="720" w:hanging="360"/>
      </w:pPr>
      <w:rPr>
        <w:rFonts w:ascii="Symbol" w:hAnsi="Symbol" w:cs="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2D9B5027"/>
    <w:multiLevelType w:val="hybridMultilevel"/>
    <w:tmpl w:val="8AD8F25C"/>
    <w:lvl w:ilvl="0" w:tplc="66AC61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7193D"/>
    <w:multiLevelType w:val="hybridMultilevel"/>
    <w:tmpl w:val="ABD46204"/>
    <w:lvl w:ilvl="0" w:tplc="C9704DF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22377C6"/>
    <w:multiLevelType w:val="hybridMultilevel"/>
    <w:tmpl w:val="9AC277EC"/>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2792CF9"/>
    <w:multiLevelType w:val="hybridMultilevel"/>
    <w:tmpl w:val="1FF8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710D8"/>
    <w:multiLevelType w:val="hybridMultilevel"/>
    <w:tmpl w:val="E1FE4A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3D61CA"/>
    <w:multiLevelType w:val="hybridMultilevel"/>
    <w:tmpl w:val="8B9C6224"/>
    <w:lvl w:ilvl="0" w:tplc="9D600E80">
      <w:start w:val="1"/>
      <w:numFmt w:val="bullet"/>
      <w:lvlText w:val="•"/>
      <w:lvlJc w:val="left"/>
      <w:pPr>
        <w:tabs>
          <w:tab w:val="num" w:pos="720"/>
        </w:tabs>
        <w:ind w:left="720" w:hanging="360"/>
      </w:pPr>
      <w:rPr>
        <w:rFonts w:ascii="Times New Roman" w:hAnsi="Times New Roman" w:hint="default"/>
      </w:rPr>
    </w:lvl>
    <w:lvl w:ilvl="1" w:tplc="C33ED854">
      <w:start w:val="179"/>
      <w:numFmt w:val="bullet"/>
      <w:lvlText w:val="–"/>
      <w:lvlJc w:val="left"/>
      <w:pPr>
        <w:tabs>
          <w:tab w:val="num" w:pos="1440"/>
        </w:tabs>
        <w:ind w:left="1440" w:hanging="360"/>
      </w:pPr>
      <w:rPr>
        <w:rFonts w:ascii="Times New Roman" w:hAnsi="Times New Roman" w:hint="default"/>
      </w:rPr>
    </w:lvl>
    <w:lvl w:ilvl="2" w:tplc="BA9C81E4">
      <w:start w:val="1"/>
      <w:numFmt w:val="bullet"/>
      <w:lvlText w:val="•"/>
      <w:lvlJc w:val="left"/>
      <w:pPr>
        <w:tabs>
          <w:tab w:val="num" w:pos="2160"/>
        </w:tabs>
        <w:ind w:left="2160" w:hanging="360"/>
      </w:pPr>
      <w:rPr>
        <w:rFonts w:ascii="Times New Roman" w:hAnsi="Times New Roman" w:hint="default"/>
      </w:rPr>
    </w:lvl>
    <w:lvl w:ilvl="3" w:tplc="7972815E" w:tentative="1">
      <w:start w:val="1"/>
      <w:numFmt w:val="bullet"/>
      <w:lvlText w:val="•"/>
      <w:lvlJc w:val="left"/>
      <w:pPr>
        <w:tabs>
          <w:tab w:val="num" w:pos="2880"/>
        </w:tabs>
        <w:ind w:left="2880" w:hanging="360"/>
      </w:pPr>
      <w:rPr>
        <w:rFonts w:ascii="Times New Roman" w:hAnsi="Times New Roman" w:hint="default"/>
      </w:rPr>
    </w:lvl>
    <w:lvl w:ilvl="4" w:tplc="81366F88" w:tentative="1">
      <w:start w:val="1"/>
      <w:numFmt w:val="bullet"/>
      <w:lvlText w:val="•"/>
      <w:lvlJc w:val="left"/>
      <w:pPr>
        <w:tabs>
          <w:tab w:val="num" w:pos="3600"/>
        </w:tabs>
        <w:ind w:left="3600" w:hanging="360"/>
      </w:pPr>
      <w:rPr>
        <w:rFonts w:ascii="Times New Roman" w:hAnsi="Times New Roman" w:hint="default"/>
      </w:rPr>
    </w:lvl>
    <w:lvl w:ilvl="5" w:tplc="0DB088EE" w:tentative="1">
      <w:start w:val="1"/>
      <w:numFmt w:val="bullet"/>
      <w:lvlText w:val="•"/>
      <w:lvlJc w:val="left"/>
      <w:pPr>
        <w:tabs>
          <w:tab w:val="num" w:pos="4320"/>
        </w:tabs>
        <w:ind w:left="4320" w:hanging="360"/>
      </w:pPr>
      <w:rPr>
        <w:rFonts w:ascii="Times New Roman" w:hAnsi="Times New Roman" w:hint="default"/>
      </w:rPr>
    </w:lvl>
    <w:lvl w:ilvl="6" w:tplc="AAA62780" w:tentative="1">
      <w:start w:val="1"/>
      <w:numFmt w:val="bullet"/>
      <w:lvlText w:val="•"/>
      <w:lvlJc w:val="left"/>
      <w:pPr>
        <w:tabs>
          <w:tab w:val="num" w:pos="5040"/>
        </w:tabs>
        <w:ind w:left="5040" w:hanging="360"/>
      </w:pPr>
      <w:rPr>
        <w:rFonts w:ascii="Times New Roman" w:hAnsi="Times New Roman" w:hint="default"/>
      </w:rPr>
    </w:lvl>
    <w:lvl w:ilvl="7" w:tplc="CFD6D63A" w:tentative="1">
      <w:start w:val="1"/>
      <w:numFmt w:val="bullet"/>
      <w:lvlText w:val="•"/>
      <w:lvlJc w:val="left"/>
      <w:pPr>
        <w:tabs>
          <w:tab w:val="num" w:pos="5760"/>
        </w:tabs>
        <w:ind w:left="5760" w:hanging="360"/>
      </w:pPr>
      <w:rPr>
        <w:rFonts w:ascii="Times New Roman" w:hAnsi="Times New Roman" w:hint="default"/>
      </w:rPr>
    </w:lvl>
    <w:lvl w:ilvl="8" w:tplc="F59C1174"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7C76AF6"/>
    <w:multiLevelType w:val="hybridMultilevel"/>
    <w:tmpl w:val="505410D8"/>
    <w:lvl w:ilvl="0" w:tplc="48D81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D912AF"/>
    <w:multiLevelType w:val="hybridMultilevel"/>
    <w:tmpl w:val="D7D807EC"/>
    <w:lvl w:ilvl="0" w:tplc="9EC2E94E">
      <w:numFmt w:val="none"/>
      <w:pStyle w:val="Bullet1"/>
      <w:lvlText w:val=""/>
      <w:legacy w:legacy="1" w:legacySpace="360" w:legacyIndent="360"/>
      <w:lvlJc w:val="left"/>
      <w:pPr>
        <w:ind w:left="720" w:hanging="360"/>
      </w:pPr>
      <w:rPr>
        <w:rFonts w:ascii="Wingdings" w:hAnsi="Wingdings" w:hint="default"/>
        <w:color w:val="000000"/>
        <w:sz w:val="24"/>
      </w:rPr>
    </w:lvl>
    <w:lvl w:ilvl="1" w:tplc="5416239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2"/>
  </w:num>
  <w:num w:numId="3">
    <w:abstractNumId w:val="14"/>
  </w:num>
  <w:num w:numId="4">
    <w:abstractNumId w:val="9"/>
  </w:num>
  <w:num w:numId="5">
    <w:abstractNumId w:val="19"/>
  </w:num>
  <w:num w:numId="6">
    <w:abstractNumId w:val="17"/>
  </w:num>
  <w:num w:numId="7">
    <w:abstractNumId w:val="16"/>
  </w:num>
  <w:num w:numId="8">
    <w:abstractNumId w:val="20"/>
  </w:num>
  <w:num w:numId="9">
    <w:abstractNumId w:val="3"/>
  </w:num>
  <w:num w:numId="10">
    <w:abstractNumId w:val="11"/>
  </w:num>
  <w:num w:numId="11">
    <w:abstractNumId w:val="5"/>
  </w:num>
  <w:num w:numId="12">
    <w:abstractNumId w:val="4"/>
  </w:num>
  <w:num w:numId="13">
    <w:abstractNumId w:val="21"/>
  </w:num>
  <w:num w:numId="14">
    <w:abstractNumId w:val="7"/>
  </w:num>
  <w:num w:numId="15">
    <w:abstractNumId w:val="15"/>
  </w:num>
  <w:num w:numId="16">
    <w:abstractNumId w:val="18"/>
  </w:num>
  <w:num w:numId="17">
    <w:abstractNumId w:val="12"/>
  </w:num>
  <w:num w:numId="18">
    <w:abstractNumId w:val="8"/>
  </w:num>
  <w:num w:numId="19">
    <w:abstractNumId w:val="6"/>
  </w:num>
  <w:num w:numId="20">
    <w:abstractNumId w:val="10"/>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1C9"/>
    <w:rsid w:val="00000B7F"/>
    <w:rsid w:val="00017991"/>
    <w:rsid w:val="00025D12"/>
    <w:rsid w:val="00026FBE"/>
    <w:rsid w:val="00027864"/>
    <w:rsid w:val="000278A2"/>
    <w:rsid w:val="00031483"/>
    <w:rsid w:val="00034E6D"/>
    <w:rsid w:val="00036517"/>
    <w:rsid w:val="000422F3"/>
    <w:rsid w:val="000430B5"/>
    <w:rsid w:val="0004326D"/>
    <w:rsid w:val="000453FD"/>
    <w:rsid w:val="00046166"/>
    <w:rsid w:val="00046220"/>
    <w:rsid w:val="00054D09"/>
    <w:rsid w:val="00055F2E"/>
    <w:rsid w:val="000706B5"/>
    <w:rsid w:val="00070B0F"/>
    <w:rsid w:val="000713F2"/>
    <w:rsid w:val="0007585A"/>
    <w:rsid w:val="00077667"/>
    <w:rsid w:val="000830AA"/>
    <w:rsid w:val="0009108A"/>
    <w:rsid w:val="00093351"/>
    <w:rsid w:val="00094634"/>
    <w:rsid w:val="00094A82"/>
    <w:rsid w:val="000952EB"/>
    <w:rsid w:val="00097819"/>
    <w:rsid w:val="000A530D"/>
    <w:rsid w:val="000A672B"/>
    <w:rsid w:val="000B0ACA"/>
    <w:rsid w:val="000B3546"/>
    <w:rsid w:val="000B4439"/>
    <w:rsid w:val="000C111E"/>
    <w:rsid w:val="000C5B9D"/>
    <w:rsid w:val="000C6927"/>
    <w:rsid w:val="000D0275"/>
    <w:rsid w:val="000D1A91"/>
    <w:rsid w:val="000D2F8C"/>
    <w:rsid w:val="000D34E9"/>
    <w:rsid w:val="000E6803"/>
    <w:rsid w:val="000E72CF"/>
    <w:rsid w:val="000F5E6C"/>
    <w:rsid w:val="000F694F"/>
    <w:rsid w:val="001039DE"/>
    <w:rsid w:val="001073A8"/>
    <w:rsid w:val="0011043D"/>
    <w:rsid w:val="001109E1"/>
    <w:rsid w:val="00110BAA"/>
    <w:rsid w:val="00110DAE"/>
    <w:rsid w:val="001123AE"/>
    <w:rsid w:val="0011455C"/>
    <w:rsid w:val="001158BC"/>
    <w:rsid w:val="00115FCD"/>
    <w:rsid w:val="00117239"/>
    <w:rsid w:val="00120650"/>
    <w:rsid w:val="0012077D"/>
    <w:rsid w:val="00121E54"/>
    <w:rsid w:val="001253C0"/>
    <w:rsid w:val="0012713A"/>
    <w:rsid w:val="00130486"/>
    <w:rsid w:val="00131818"/>
    <w:rsid w:val="00131895"/>
    <w:rsid w:val="00134FFE"/>
    <w:rsid w:val="00140714"/>
    <w:rsid w:val="001425FF"/>
    <w:rsid w:val="00146C0A"/>
    <w:rsid w:val="001477C0"/>
    <w:rsid w:val="00150BC1"/>
    <w:rsid w:val="00150FA0"/>
    <w:rsid w:val="00151D6B"/>
    <w:rsid w:val="00156B2B"/>
    <w:rsid w:val="00163F22"/>
    <w:rsid w:val="0016444E"/>
    <w:rsid w:val="0016551C"/>
    <w:rsid w:val="0017164D"/>
    <w:rsid w:val="00172BA4"/>
    <w:rsid w:val="0018259F"/>
    <w:rsid w:val="00185A0A"/>
    <w:rsid w:val="001864C0"/>
    <w:rsid w:val="00186997"/>
    <w:rsid w:val="00186D9B"/>
    <w:rsid w:val="001902A1"/>
    <w:rsid w:val="001918C3"/>
    <w:rsid w:val="00197459"/>
    <w:rsid w:val="001A0CEA"/>
    <w:rsid w:val="001A10E0"/>
    <w:rsid w:val="001A1619"/>
    <w:rsid w:val="001A46A3"/>
    <w:rsid w:val="001A6AEB"/>
    <w:rsid w:val="001B0CF3"/>
    <w:rsid w:val="001B3CC5"/>
    <w:rsid w:val="001B60CC"/>
    <w:rsid w:val="001C0626"/>
    <w:rsid w:val="001C2310"/>
    <w:rsid w:val="001C3F53"/>
    <w:rsid w:val="001D05F2"/>
    <w:rsid w:val="001D3676"/>
    <w:rsid w:val="001D46AB"/>
    <w:rsid w:val="001E2985"/>
    <w:rsid w:val="001E2C94"/>
    <w:rsid w:val="001F1775"/>
    <w:rsid w:val="00200036"/>
    <w:rsid w:val="002006EC"/>
    <w:rsid w:val="0020119D"/>
    <w:rsid w:val="0020314A"/>
    <w:rsid w:val="00206708"/>
    <w:rsid w:val="00210AFB"/>
    <w:rsid w:val="00211078"/>
    <w:rsid w:val="00215DBE"/>
    <w:rsid w:val="00227A26"/>
    <w:rsid w:val="002301AC"/>
    <w:rsid w:val="002341A8"/>
    <w:rsid w:val="002359BE"/>
    <w:rsid w:val="00241498"/>
    <w:rsid w:val="00242C4E"/>
    <w:rsid w:val="00245F08"/>
    <w:rsid w:val="0024631E"/>
    <w:rsid w:val="00250040"/>
    <w:rsid w:val="00250AC0"/>
    <w:rsid w:val="00251EE3"/>
    <w:rsid w:val="002530A4"/>
    <w:rsid w:val="002567B0"/>
    <w:rsid w:val="002600DC"/>
    <w:rsid w:val="00262B39"/>
    <w:rsid w:val="0026400C"/>
    <w:rsid w:val="002723F6"/>
    <w:rsid w:val="002740FA"/>
    <w:rsid w:val="002810D3"/>
    <w:rsid w:val="00284015"/>
    <w:rsid w:val="0029333D"/>
    <w:rsid w:val="002A3432"/>
    <w:rsid w:val="002A3AB6"/>
    <w:rsid w:val="002A6161"/>
    <w:rsid w:val="002B35F4"/>
    <w:rsid w:val="002B6025"/>
    <w:rsid w:val="002C0FA4"/>
    <w:rsid w:val="002C1D9E"/>
    <w:rsid w:val="002C3D3B"/>
    <w:rsid w:val="002C6B21"/>
    <w:rsid w:val="002D04D6"/>
    <w:rsid w:val="002D05B9"/>
    <w:rsid w:val="002D5669"/>
    <w:rsid w:val="002D630D"/>
    <w:rsid w:val="002D68F3"/>
    <w:rsid w:val="002D7169"/>
    <w:rsid w:val="002D7D8C"/>
    <w:rsid w:val="002E43B0"/>
    <w:rsid w:val="002E6BF3"/>
    <w:rsid w:val="002F1983"/>
    <w:rsid w:val="002F595E"/>
    <w:rsid w:val="002F5E83"/>
    <w:rsid w:val="002F6268"/>
    <w:rsid w:val="003049D2"/>
    <w:rsid w:val="0030653D"/>
    <w:rsid w:val="00310787"/>
    <w:rsid w:val="00312D0C"/>
    <w:rsid w:val="00320133"/>
    <w:rsid w:val="00320A36"/>
    <w:rsid w:val="00322151"/>
    <w:rsid w:val="0032325C"/>
    <w:rsid w:val="00327C65"/>
    <w:rsid w:val="00334AD3"/>
    <w:rsid w:val="003355C7"/>
    <w:rsid w:val="003433F5"/>
    <w:rsid w:val="003439A0"/>
    <w:rsid w:val="00346963"/>
    <w:rsid w:val="003472DF"/>
    <w:rsid w:val="003504E9"/>
    <w:rsid w:val="0035068D"/>
    <w:rsid w:val="00351870"/>
    <w:rsid w:val="00355B42"/>
    <w:rsid w:val="00355CD4"/>
    <w:rsid w:val="0035764B"/>
    <w:rsid w:val="00357F77"/>
    <w:rsid w:val="00363702"/>
    <w:rsid w:val="003651B0"/>
    <w:rsid w:val="0036676A"/>
    <w:rsid w:val="00366E04"/>
    <w:rsid w:val="00370535"/>
    <w:rsid w:val="00381DCC"/>
    <w:rsid w:val="00382412"/>
    <w:rsid w:val="00386611"/>
    <w:rsid w:val="00393DFA"/>
    <w:rsid w:val="003A1547"/>
    <w:rsid w:val="003A15EB"/>
    <w:rsid w:val="003A3283"/>
    <w:rsid w:val="003A358B"/>
    <w:rsid w:val="003B3827"/>
    <w:rsid w:val="003B55BF"/>
    <w:rsid w:val="003C53CE"/>
    <w:rsid w:val="003D1B23"/>
    <w:rsid w:val="003D210B"/>
    <w:rsid w:val="003D47E6"/>
    <w:rsid w:val="003D533D"/>
    <w:rsid w:val="003D5BFF"/>
    <w:rsid w:val="003D6144"/>
    <w:rsid w:val="003F1350"/>
    <w:rsid w:val="003F28FD"/>
    <w:rsid w:val="003F6EBA"/>
    <w:rsid w:val="00401E2D"/>
    <w:rsid w:val="004035F0"/>
    <w:rsid w:val="0040532F"/>
    <w:rsid w:val="004075DF"/>
    <w:rsid w:val="0041275B"/>
    <w:rsid w:val="004217E4"/>
    <w:rsid w:val="0043094B"/>
    <w:rsid w:val="004423D4"/>
    <w:rsid w:val="00444686"/>
    <w:rsid w:val="004456C2"/>
    <w:rsid w:val="004457AD"/>
    <w:rsid w:val="004518C6"/>
    <w:rsid w:val="00452691"/>
    <w:rsid w:val="004537EB"/>
    <w:rsid w:val="00454EF4"/>
    <w:rsid w:val="00455E3D"/>
    <w:rsid w:val="00457D36"/>
    <w:rsid w:val="00462736"/>
    <w:rsid w:val="00465274"/>
    <w:rsid w:val="00465EF1"/>
    <w:rsid w:val="00473E1D"/>
    <w:rsid w:val="00476962"/>
    <w:rsid w:val="00483241"/>
    <w:rsid w:val="00484361"/>
    <w:rsid w:val="00487A79"/>
    <w:rsid w:val="004A17B0"/>
    <w:rsid w:val="004A2060"/>
    <w:rsid w:val="004A4FA5"/>
    <w:rsid w:val="004A598F"/>
    <w:rsid w:val="004A665E"/>
    <w:rsid w:val="004A6F44"/>
    <w:rsid w:val="004B07C7"/>
    <w:rsid w:val="004C5F41"/>
    <w:rsid w:val="004C7D3C"/>
    <w:rsid w:val="004D1EED"/>
    <w:rsid w:val="004D3A0C"/>
    <w:rsid w:val="004D5CD0"/>
    <w:rsid w:val="004E289F"/>
    <w:rsid w:val="004E7720"/>
    <w:rsid w:val="004F205E"/>
    <w:rsid w:val="004F2F95"/>
    <w:rsid w:val="004F6E8E"/>
    <w:rsid w:val="004F740B"/>
    <w:rsid w:val="00501021"/>
    <w:rsid w:val="0050164D"/>
    <w:rsid w:val="005022AA"/>
    <w:rsid w:val="00503DF3"/>
    <w:rsid w:val="00505315"/>
    <w:rsid w:val="00506281"/>
    <w:rsid w:val="00511721"/>
    <w:rsid w:val="005122C1"/>
    <w:rsid w:val="00515CAB"/>
    <w:rsid w:val="00517BCA"/>
    <w:rsid w:val="00520113"/>
    <w:rsid w:val="005210B0"/>
    <w:rsid w:val="00521607"/>
    <w:rsid w:val="00522804"/>
    <w:rsid w:val="0052649F"/>
    <w:rsid w:val="00531B16"/>
    <w:rsid w:val="00533427"/>
    <w:rsid w:val="0053572E"/>
    <w:rsid w:val="005357CF"/>
    <w:rsid w:val="005367C1"/>
    <w:rsid w:val="00536D0C"/>
    <w:rsid w:val="00536EAA"/>
    <w:rsid w:val="005374EB"/>
    <w:rsid w:val="0054010F"/>
    <w:rsid w:val="00543B0B"/>
    <w:rsid w:val="005477F0"/>
    <w:rsid w:val="005505C1"/>
    <w:rsid w:val="00551463"/>
    <w:rsid w:val="005551C5"/>
    <w:rsid w:val="00555D77"/>
    <w:rsid w:val="00555ECD"/>
    <w:rsid w:val="00556DC0"/>
    <w:rsid w:val="00556EC1"/>
    <w:rsid w:val="005613BA"/>
    <w:rsid w:val="005615C9"/>
    <w:rsid w:val="005622A2"/>
    <w:rsid w:val="0057109E"/>
    <w:rsid w:val="0057133F"/>
    <w:rsid w:val="005723FD"/>
    <w:rsid w:val="005746AE"/>
    <w:rsid w:val="00574CC0"/>
    <w:rsid w:val="005843F7"/>
    <w:rsid w:val="0058455D"/>
    <w:rsid w:val="0059740B"/>
    <w:rsid w:val="005A09F2"/>
    <w:rsid w:val="005A24EF"/>
    <w:rsid w:val="005A4D9C"/>
    <w:rsid w:val="005A6DCF"/>
    <w:rsid w:val="005A7181"/>
    <w:rsid w:val="005B35B4"/>
    <w:rsid w:val="005B632F"/>
    <w:rsid w:val="005B7489"/>
    <w:rsid w:val="005B7615"/>
    <w:rsid w:val="005C0D6B"/>
    <w:rsid w:val="005C2244"/>
    <w:rsid w:val="005E1AE3"/>
    <w:rsid w:val="005E3C2B"/>
    <w:rsid w:val="005E7521"/>
    <w:rsid w:val="005F13B2"/>
    <w:rsid w:val="00602140"/>
    <w:rsid w:val="006042B1"/>
    <w:rsid w:val="006047F4"/>
    <w:rsid w:val="00615947"/>
    <w:rsid w:val="00620C0F"/>
    <w:rsid w:val="0062388D"/>
    <w:rsid w:val="00626B1D"/>
    <w:rsid w:val="00627389"/>
    <w:rsid w:val="00630778"/>
    <w:rsid w:val="00635AD4"/>
    <w:rsid w:val="00640913"/>
    <w:rsid w:val="00640A71"/>
    <w:rsid w:val="006454B3"/>
    <w:rsid w:val="006456B0"/>
    <w:rsid w:val="00650943"/>
    <w:rsid w:val="00650B62"/>
    <w:rsid w:val="00650D20"/>
    <w:rsid w:val="00653253"/>
    <w:rsid w:val="0066023D"/>
    <w:rsid w:val="0066179D"/>
    <w:rsid w:val="006623C8"/>
    <w:rsid w:val="006716A2"/>
    <w:rsid w:val="00675C1B"/>
    <w:rsid w:val="00676223"/>
    <w:rsid w:val="00682898"/>
    <w:rsid w:val="00682CF9"/>
    <w:rsid w:val="00682D01"/>
    <w:rsid w:val="00685542"/>
    <w:rsid w:val="00685862"/>
    <w:rsid w:val="00686A76"/>
    <w:rsid w:val="006904D3"/>
    <w:rsid w:val="00696A06"/>
    <w:rsid w:val="006A45F5"/>
    <w:rsid w:val="006A7880"/>
    <w:rsid w:val="006B2983"/>
    <w:rsid w:val="006C01F0"/>
    <w:rsid w:val="006C22B4"/>
    <w:rsid w:val="006C4AFD"/>
    <w:rsid w:val="006C4C15"/>
    <w:rsid w:val="006D1FC2"/>
    <w:rsid w:val="006D68C6"/>
    <w:rsid w:val="006E127B"/>
    <w:rsid w:val="006E277D"/>
    <w:rsid w:val="006E6E75"/>
    <w:rsid w:val="006F2062"/>
    <w:rsid w:val="006F2454"/>
    <w:rsid w:val="006F5701"/>
    <w:rsid w:val="00701F8C"/>
    <w:rsid w:val="00705F0B"/>
    <w:rsid w:val="00710616"/>
    <w:rsid w:val="00713A39"/>
    <w:rsid w:val="00717533"/>
    <w:rsid w:val="00717928"/>
    <w:rsid w:val="00717E45"/>
    <w:rsid w:val="00724479"/>
    <w:rsid w:val="00725302"/>
    <w:rsid w:val="00727AC7"/>
    <w:rsid w:val="007412B3"/>
    <w:rsid w:val="00741739"/>
    <w:rsid w:val="00744A04"/>
    <w:rsid w:val="00746099"/>
    <w:rsid w:val="007506BF"/>
    <w:rsid w:val="007508BD"/>
    <w:rsid w:val="00752A76"/>
    <w:rsid w:val="00760CB3"/>
    <w:rsid w:val="0076713E"/>
    <w:rsid w:val="00771C05"/>
    <w:rsid w:val="00774941"/>
    <w:rsid w:val="00777930"/>
    <w:rsid w:val="0078058F"/>
    <w:rsid w:val="00781DD0"/>
    <w:rsid w:val="0078208C"/>
    <w:rsid w:val="00782240"/>
    <w:rsid w:val="007840AB"/>
    <w:rsid w:val="00784D38"/>
    <w:rsid w:val="00785E09"/>
    <w:rsid w:val="00786C62"/>
    <w:rsid w:val="007949D7"/>
    <w:rsid w:val="00795D6E"/>
    <w:rsid w:val="00796F32"/>
    <w:rsid w:val="007978A9"/>
    <w:rsid w:val="007A075B"/>
    <w:rsid w:val="007A1B7D"/>
    <w:rsid w:val="007A5068"/>
    <w:rsid w:val="007A7E63"/>
    <w:rsid w:val="007B01CC"/>
    <w:rsid w:val="007B0BB2"/>
    <w:rsid w:val="007C204A"/>
    <w:rsid w:val="007C2ACE"/>
    <w:rsid w:val="007C3CE5"/>
    <w:rsid w:val="007C5D76"/>
    <w:rsid w:val="007C6715"/>
    <w:rsid w:val="007D06D8"/>
    <w:rsid w:val="007D0C92"/>
    <w:rsid w:val="007D202B"/>
    <w:rsid w:val="007D4B5E"/>
    <w:rsid w:val="007D5637"/>
    <w:rsid w:val="007E3F8B"/>
    <w:rsid w:val="007E44A6"/>
    <w:rsid w:val="007E5991"/>
    <w:rsid w:val="007E5BF5"/>
    <w:rsid w:val="007E63B6"/>
    <w:rsid w:val="007F06F1"/>
    <w:rsid w:val="007F3167"/>
    <w:rsid w:val="007F4661"/>
    <w:rsid w:val="008016E2"/>
    <w:rsid w:val="00804C98"/>
    <w:rsid w:val="00805DC4"/>
    <w:rsid w:val="00807CFD"/>
    <w:rsid w:val="008123FF"/>
    <w:rsid w:val="008136E6"/>
    <w:rsid w:val="00816D52"/>
    <w:rsid w:val="00817199"/>
    <w:rsid w:val="00825E20"/>
    <w:rsid w:val="0082713A"/>
    <w:rsid w:val="008304E9"/>
    <w:rsid w:val="008307D6"/>
    <w:rsid w:val="00831847"/>
    <w:rsid w:val="0083291B"/>
    <w:rsid w:val="0083351B"/>
    <w:rsid w:val="0083413D"/>
    <w:rsid w:val="00836BFA"/>
    <w:rsid w:val="00841487"/>
    <w:rsid w:val="00842B2C"/>
    <w:rsid w:val="008505F9"/>
    <w:rsid w:val="00850C27"/>
    <w:rsid w:val="00851814"/>
    <w:rsid w:val="008557EC"/>
    <w:rsid w:val="00855BD6"/>
    <w:rsid w:val="008626AC"/>
    <w:rsid w:val="00864A63"/>
    <w:rsid w:val="008719C1"/>
    <w:rsid w:val="00876A6B"/>
    <w:rsid w:val="00877023"/>
    <w:rsid w:val="0088036F"/>
    <w:rsid w:val="00894D22"/>
    <w:rsid w:val="00896AF3"/>
    <w:rsid w:val="008A1380"/>
    <w:rsid w:val="008A1DEE"/>
    <w:rsid w:val="008A2429"/>
    <w:rsid w:val="008A6BCD"/>
    <w:rsid w:val="008B07E1"/>
    <w:rsid w:val="008B1461"/>
    <w:rsid w:val="008B7B79"/>
    <w:rsid w:val="008C2BA3"/>
    <w:rsid w:val="008D0CB8"/>
    <w:rsid w:val="008D2217"/>
    <w:rsid w:val="008D2469"/>
    <w:rsid w:val="008D7EE6"/>
    <w:rsid w:val="008E009A"/>
    <w:rsid w:val="008E0429"/>
    <w:rsid w:val="008F06B5"/>
    <w:rsid w:val="008F22B1"/>
    <w:rsid w:val="009007A8"/>
    <w:rsid w:val="00902F47"/>
    <w:rsid w:val="0090303C"/>
    <w:rsid w:val="009063EA"/>
    <w:rsid w:val="009065EC"/>
    <w:rsid w:val="009073DB"/>
    <w:rsid w:val="009104D4"/>
    <w:rsid w:val="0091199F"/>
    <w:rsid w:val="0091292C"/>
    <w:rsid w:val="00915488"/>
    <w:rsid w:val="0092047A"/>
    <w:rsid w:val="00920B34"/>
    <w:rsid w:val="00921FDB"/>
    <w:rsid w:val="00925889"/>
    <w:rsid w:val="00925EEE"/>
    <w:rsid w:val="009262D5"/>
    <w:rsid w:val="00936395"/>
    <w:rsid w:val="00943734"/>
    <w:rsid w:val="00943878"/>
    <w:rsid w:val="00943C55"/>
    <w:rsid w:val="00952D1B"/>
    <w:rsid w:val="0095565D"/>
    <w:rsid w:val="009639BA"/>
    <w:rsid w:val="0096706A"/>
    <w:rsid w:val="009713C8"/>
    <w:rsid w:val="0097258C"/>
    <w:rsid w:val="00973F95"/>
    <w:rsid w:val="0098034E"/>
    <w:rsid w:val="00982B15"/>
    <w:rsid w:val="00983FFA"/>
    <w:rsid w:val="009850AF"/>
    <w:rsid w:val="009870B4"/>
    <w:rsid w:val="00987EE5"/>
    <w:rsid w:val="0099728C"/>
    <w:rsid w:val="009A128E"/>
    <w:rsid w:val="009A2AFF"/>
    <w:rsid w:val="009A47D1"/>
    <w:rsid w:val="009A5ED3"/>
    <w:rsid w:val="009A7893"/>
    <w:rsid w:val="009B3265"/>
    <w:rsid w:val="009B5401"/>
    <w:rsid w:val="009B696F"/>
    <w:rsid w:val="009C1222"/>
    <w:rsid w:val="009C4280"/>
    <w:rsid w:val="009C44C6"/>
    <w:rsid w:val="009C6FD3"/>
    <w:rsid w:val="009C70F6"/>
    <w:rsid w:val="009D50F9"/>
    <w:rsid w:val="009D62D1"/>
    <w:rsid w:val="009E06CB"/>
    <w:rsid w:val="009E527C"/>
    <w:rsid w:val="009F6438"/>
    <w:rsid w:val="009F74F8"/>
    <w:rsid w:val="00A036A6"/>
    <w:rsid w:val="00A10253"/>
    <w:rsid w:val="00A17E3E"/>
    <w:rsid w:val="00A4011B"/>
    <w:rsid w:val="00A406D0"/>
    <w:rsid w:val="00A4220F"/>
    <w:rsid w:val="00A43A15"/>
    <w:rsid w:val="00A56BB3"/>
    <w:rsid w:val="00A57F54"/>
    <w:rsid w:val="00A63129"/>
    <w:rsid w:val="00A63315"/>
    <w:rsid w:val="00A64C8D"/>
    <w:rsid w:val="00A6718F"/>
    <w:rsid w:val="00A716C6"/>
    <w:rsid w:val="00A71AFF"/>
    <w:rsid w:val="00A74E34"/>
    <w:rsid w:val="00A812CE"/>
    <w:rsid w:val="00A83F71"/>
    <w:rsid w:val="00A85B15"/>
    <w:rsid w:val="00A85FDB"/>
    <w:rsid w:val="00A86AAA"/>
    <w:rsid w:val="00A921B8"/>
    <w:rsid w:val="00A93979"/>
    <w:rsid w:val="00A93BCE"/>
    <w:rsid w:val="00A95D2A"/>
    <w:rsid w:val="00A97DA9"/>
    <w:rsid w:val="00AA3846"/>
    <w:rsid w:val="00AA57A9"/>
    <w:rsid w:val="00AB0A3F"/>
    <w:rsid w:val="00AB3062"/>
    <w:rsid w:val="00AB3EE3"/>
    <w:rsid w:val="00AB481C"/>
    <w:rsid w:val="00AC04F5"/>
    <w:rsid w:val="00AC659D"/>
    <w:rsid w:val="00AC7A08"/>
    <w:rsid w:val="00AC7F7A"/>
    <w:rsid w:val="00AD11B0"/>
    <w:rsid w:val="00AD2436"/>
    <w:rsid w:val="00AD3855"/>
    <w:rsid w:val="00AD4DF5"/>
    <w:rsid w:val="00AE267B"/>
    <w:rsid w:val="00AE5E1E"/>
    <w:rsid w:val="00AE6361"/>
    <w:rsid w:val="00AE74BD"/>
    <w:rsid w:val="00AF2A96"/>
    <w:rsid w:val="00AF50E2"/>
    <w:rsid w:val="00AF529D"/>
    <w:rsid w:val="00AF5B33"/>
    <w:rsid w:val="00B01BD0"/>
    <w:rsid w:val="00B07E4A"/>
    <w:rsid w:val="00B10858"/>
    <w:rsid w:val="00B121C9"/>
    <w:rsid w:val="00B14425"/>
    <w:rsid w:val="00B171A4"/>
    <w:rsid w:val="00B20B95"/>
    <w:rsid w:val="00B212B2"/>
    <w:rsid w:val="00B212F5"/>
    <w:rsid w:val="00B2420E"/>
    <w:rsid w:val="00B267C5"/>
    <w:rsid w:val="00B30751"/>
    <w:rsid w:val="00B3109C"/>
    <w:rsid w:val="00B33A1C"/>
    <w:rsid w:val="00B34E61"/>
    <w:rsid w:val="00B37A27"/>
    <w:rsid w:val="00B37CC8"/>
    <w:rsid w:val="00B40BCB"/>
    <w:rsid w:val="00B4454C"/>
    <w:rsid w:val="00B463D7"/>
    <w:rsid w:val="00B50F5F"/>
    <w:rsid w:val="00B523FA"/>
    <w:rsid w:val="00B52460"/>
    <w:rsid w:val="00B5247E"/>
    <w:rsid w:val="00B54AE7"/>
    <w:rsid w:val="00B62293"/>
    <w:rsid w:val="00B62441"/>
    <w:rsid w:val="00B656AA"/>
    <w:rsid w:val="00B65FE3"/>
    <w:rsid w:val="00B70B58"/>
    <w:rsid w:val="00B71541"/>
    <w:rsid w:val="00B719E6"/>
    <w:rsid w:val="00B7316F"/>
    <w:rsid w:val="00B735D4"/>
    <w:rsid w:val="00B7418A"/>
    <w:rsid w:val="00B77C5E"/>
    <w:rsid w:val="00B77F2C"/>
    <w:rsid w:val="00B80425"/>
    <w:rsid w:val="00B80964"/>
    <w:rsid w:val="00B90ADB"/>
    <w:rsid w:val="00B93F26"/>
    <w:rsid w:val="00B95C96"/>
    <w:rsid w:val="00B96492"/>
    <w:rsid w:val="00B97902"/>
    <w:rsid w:val="00B97960"/>
    <w:rsid w:val="00BA0938"/>
    <w:rsid w:val="00BA3B61"/>
    <w:rsid w:val="00BA5C1A"/>
    <w:rsid w:val="00BA5FB3"/>
    <w:rsid w:val="00BA6362"/>
    <w:rsid w:val="00BA63F6"/>
    <w:rsid w:val="00BB3283"/>
    <w:rsid w:val="00BB571F"/>
    <w:rsid w:val="00BB6B12"/>
    <w:rsid w:val="00BC648C"/>
    <w:rsid w:val="00BD194A"/>
    <w:rsid w:val="00BD54CD"/>
    <w:rsid w:val="00BD6F5D"/>
    <w:rsid w:val="00BD6F82"/>
    <w:rsid w:val="00BE5817"/>
    <w:rsid w:val="00BE5A90"/>
    <w:rsid w:val="00BF0818"/>
    <w:rsid w:val="00BF0A09"/>
    <w:rsid w:val="00BF533C"/>
    <w:rsid w:val="00C0266D"/>
    <w:rsid w:val="00C10F38"/>
    <w:rsid w:val="00C11673"/>
    <w:rsid w:val="00C15667"/>
    <w:rsid w:val="00C16FEF"/>
    <w:rsid w:val="00C21F37"/>
    <w:rsid w:val="00C231BC"/>
    <w:rsid w:val="00C26B71"/>
    <w:rsid w:val="00C26E8B"/>
    <w:rsid w:val="00C333F5"/>
    <w:rsid w:val="00C3657D"/>
    <w:rsid w:val="00C45536"/>
    <w:rsid w:val="00C46E8B"/>
    <w:rsid w:val="00C51194"/>
    <w:rsid w:val="00C521D7"/>
    <w:rsid w:val="00C532D8"/>
    <w:rsid w:val="00C537C8"/>
    <w:rsid w:val="00C53949"/>
    <w:rsid w:val="00C5732B"/>
    <w:rsid w:val="00C620B3"/>
    <w:rsid w:val="00C65D99"/>
    <w:rsid w:val="00C7231B"/>
    <w:rsid w:val="00C806A5"/>
    <w:rsid w:val="00C81FCF"/>
    <w:rsid w:val="00C82B17"/>
    <w:rsid w:val="00C82D42"/>
    <w:rsid w:val="00C94365"/>
    <w:rsid w:val="00C948E3"/>
    <w:rsid w:val="00CA0467"/>
    <w:rsid w:val="00CA1CDE"/>
    <w:rsid w:val="00CA3600"/>
    <w:rsid w:val="00CA63EB"/>
    <w:rsid w:val="00CA6748"/>
    <w:rsid w:val="00CB015F"/>
    <w:rsid w:val="00CC0077"/>
    <w:rsid w:val="00CC30E1"/>
    <w:rsid w:val="00CC4848"/>
    <w:rsid w:val="00CC5091"/>
    <w:rsid w:val="00CC7987"/>
    <w:rsid w:val="00CD332D"/>
    <w:rsid w:val="00CE4322"/>
    <w:rsid w:val="00CE65E1"/>
    <w:rsid w:val="00CF0B42"/>
    <w:rsid w:val="00CF1CD4"/>
    <w:rsid w:val="00CF4718"/>
    <w:rsid w:val="00CF71CF"/>
    <w:rsid w:val="00D0173D"/>
    <w:rsid w:val="00D105D7"/>
    <w:rsid w:val="00D10FA2"/>
    <w:rsid w:val="00D1343D"/>
    <w:rsid w:val="00D14E31"/>
    <w:rsid w:val="00D1670B"/>
    <w:rsid w:val="00D176B5"/>
    <w:rsid w:val="00D200E1"/>
    <w:rsid w:val="00D21323"/>
    <w:rsid w:val="00D22D46"/>
    <w:rsid w:val="00D23CDC"/>
    <w:rsid w:val="00D302AD"/>
    <w:rsid w:val="00D3177B"/>
    <w:rsid w:val="00D32D71"/>
    <w:rsid w:val="00D36B9E"/>
    <w:rsid w:val="00D402C0"/>
    <w:rsid w:val="00D41E7C"/>
    <w:rsid w:val="00D42EF6"/>
    <w:rsid w:val="00D448E1"/>
    <w:rsid w:val="00D47A48"/>
    <w:rsid w:val="00D50F4E"/>
    <w:rsid w:val="00D52728"/>
    <w:rsid w:val="00D53886"/>
    <w:rsid w:val="00D641F5"/>
    <w:rsid w:val="00D64906"/>
    <w:rsid w:val="00D64A7C"/>
    <w:rsid w:val="00D6534F"/>
    <w:rsid w:val="00D65BBB"/>
    <w:rsid w:val="00D66861"/>
    <w:rsid w:val="00D73837"/>
    <w:rsid w:val="00D764B0"/>
    <w:rsid w:val="00D84A13"/>
    <w:rsid w:val="00D85D0E"/>
    <w:rsid w:val="00D863E7"/>
    <w:rsid w:val="00D8768E"/>
    <w:rsid w:val="00D87710"/>
    <w:rsid w:val="00D87859"/>
    <w:rsid w:val="00D91EEE"/>
    <w:rsid w:val="00D94047"/>
    <w:rsid w:val="00DA16C5"/>
    <w:rsid w:val="00DA2BFA"/>
    <w:rsid w:val="00DA6279"/>
    <w:rsid w:val="00DB28E0"/>
    <w:rsid w:val="00DB3180"/>
    <w:rsid w:val="00DB36B2"/>
    <w:rsid w:val="00DB55C6"/>
    <w:rsid w:val="00DB5D20"/>
    <w:rsid w:val="00DB6219"/>
    <w:rsid w:val="00DC0391"/>
    <w:rsid w:val="00DC15F2"/>
    <w:rsid w:val="00DC27F5"/>
    <w:rsid w:val="00DC3340"/>
    <w:rsid w:val="00DC3503"/>
    <w:rsid w:val="00DC5FD3"/>
    <w:rsid w:val="00DD3ECA"/>
    <w:rsid w:val="00DD7642"/>
    <w:rsid w:val="00DE035B"/>
    <w:rsid w:val="00DE44B9"/>
    <w:rsid w:val="00DE5197"/>
    <w:rsid w:val="00DE5DEF"/>
    <w:rsid w:val="00DE7462"/>
    <w:rsid w:val="00DF0BB7"/>
    <w:rsid w:val="00DF26C6"/>
    <w:rsid w:val="00E006FA"/>
    <w:rsid w:val="00E116DB"/>
    <w:rsid w:val="00E125FB"/>
    <w:rsid w:val="00E166CA"/>
    <w:rsid w:val="00E169F6"/>
    <w:rsid w:val="00E1733C"/>
    <w:rsid w:val="00E17526"/>
    <w:rsid w:val="00E17A42"/>
    <w:rsid w:val="00E33585"/>
    <w:rsid w:val="00E40AF4"/>
    <w:rsid w:val="00E4167C"/>
    <w:rsid w:val="00E42BF0"/>
    <w:rsid w:val="00E447FF"/>
    <w:rsid w:val="00E44DBD"/>
    <w:rsid w:val="00E459C2"/>
    <w:rsid w:val="00E46397"/>
    <w:rsid w:val="00E46D96"/>
    <w:rsid w:val="00E47F16"/>
    <w:rsid w:val="00E50959"/>
    <w:rsid w:val="00E522F6"/>
    <w:rsid w:val="00E6002A"/>
    <w:rsid w:val="00E6650F"/>
    <w:rsid w:val="00E667B0"/>
    <w:rsid w:val="00E670CE"/>
    <w:rsid w:val="00E700A5"/>
    <w:rsid w:val="00E728F3"/>
    <w:rsid w:val="00E7416D"/>
    <w:rsid w:val="00E743BF"/>
    <w:rsid w:val="00E806E4"/>
    <w:rsid w:val="00E813CE"/>
    <w:rsid w:val="00E842AB"/>
    <w:rsid w:val="00E9125C"/>
    <w:rsid w:val="00E916C0"/>
    <w:rsid w:val="00E933D0"/>
    <w:rsid w:val="00E95EBA"/>
    <w:rsid w:val="00E96225"/>
    <w:rsid w:val="00EA0388"/>
    <w:rsid w:val="00EA3BCA"/>
    <w:rsid w:val="00EA75DC"/>
    <w:rsid w:val="00EB0FFC"/>
    <w:rsid w:val="00EB7344"/>
    <w:rsid w:val="00EB784E"/>
    <w:rsid w:val="00EC0238"/>
    <w:rsid w:val="00EC02FC"/>
    <w:rsid w:val="00EC07F0"/>
    <w:rsid w:val="00EC0A40"/>
    <w:rsid w:val="00EC1C25"/>
    <w:rsid w:val="00EC5E65"/>
    <w:rsid w:val="00ED0A31"/>
    <w:rsid w:val="00ED1F03"/>
    <w:rsid w:val="00ED3218"/>
    <w:rsid w:val="00ED376F"/>
    <w:rsid w:val="00ED6122"/>
    <w:rsid w:val="00ED7BE2"/>
    <w:rsid w:val="00EE05FA"/>
    <w:rsid w:val="00EE2932"/>
    <w:rsid w:val="00EE3097"/>
    <w:rsid w:val="00EE34E9"/>
    <w:rsid w:val="00EE547E"/>
    <w:rsid w:val="00EF0382"/>
    <w:rsid w:val="00F022DF"/>
    <w:rsid w:val="00F0241D"/>
    <w:rsid w:val="00F057D2"/>
    <w:rsid w:val="00F05ED5"/>
    <w:rsid w:val="00F11187"/>
    <w:rsid w:val="00F13E30"/>
    <w:rsid w:val="00F17B7D"/>
    <w:rsid w:val="00F20553"/>
    <w:rsid w:val="00F20E62"/>
    <w:rsid w:val="00F21841"/>
    <w:rsid w:val="00F24116"/>
    <w:rsid w:val="00F24CBA"/>
    <w:rsid w:val="00F25DDF"/>
    <w:rsid w:val="00F31367"/>
    <w:rsid w:val="00F32D8A"/>
    <w:rsid w:val="00F342C7"/>
    <w:rsid w:val="00F3443C"/>
    <w:rsid w:val="00F37DFC"/>
    <w:rsid w:val="00F41A09"/>
    <w:rsid w:val="00F47FFC"/>
    <w:rsid w:val="00F5309B"/>
    <w:rsid w:val="00F532BB"/>
    <w:rsid w:val="00F53EFB"/>
    <w:rsid w:val="00F549DF"/>
    <w:rsid w:val="00F5770D"/>
    <w:rsid w:val="00F61EAD"/>
    <w:rsid w:val="00F6350D"/>
    <w:rsid w:val="00F6419F"/>
    <w:rsid w:val="00F644E4"/>
    <w:rsid w:val="00F66227"/>
    <w:rsid w:val="00F67074"/>
    <w:rsid w:val="00F73666"/>
    <w:rsid w:val="00F73BCF"/>
    <w:rsid w:val="00F7627E"/>
    <w:rsid w:val="00F77BB8"/>
    <w:rsid w:val="00F77E2F"/>
    <w:rsid w:val="00F8069C"/>
    <w:rsid w:val="00F82167"/>
    <w:rsid w:val="00F84E28"/>
    <w:rsid w:val="00F85640"/>
    <w:rsid w:val="00F866BE"/>
    <w:rsid w:val="00F91232"/>
    <w:rsid w:val="00F9128C"/>
    <w:rsid w:val="00F9449C"/>
    <w:rsid w:val="00F96672"/>
    <w:rsid w:val="00F97BE6"/>
    <w:rsid w:val="00FA01DB"/>
    <w:rsid w:val="00FA0BC6"/>
    <w:rsid w:val="00FA1E8E"/>
    <w:rsid w:val="00FA68B7"/>
    <w:rsid w:val="00FA78AA"/>
    <w:rsid w:val="00FB06BC"/>
    <w:rsid w:val="00FB26F6"/>
    <w:rsid w:val="00FB2DD1"/>
    <w:rsid w:val="00FB7347"/>
    <w:rsid w:val="00FC55BA"/>
    <w:rsid w:val="00FC5C9F"/>
    <w:rsid w:val="00FC739E"/>
    <w:rsid w:val="00FD2D95"/>
    <w:rsid w:val="00FE581B"/>
    <w:rsid w:val="00FE66A2"/>
    <w:rsid w:val="00FF1B52"/>
    <w:rsid w:val="00FF3A16"/>
    <w:rsid w:val="00FF6EC4"/>
    <w:rsid w:val="00FF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BB84B8"/>
  <w15:docId w15:val="{0A4B72E9-EF9F-413F-9CC8-E289CEBC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lsdException w:name="heading 1" w:locked="0" w:qFormat="1"/>
    <w:lsdException w:name="heading 2" w:locked="0" w:qFormat="1"/>
    <w:lsdException w:name="heading 3" w:locked="0" w:qFormat="1"/>
    <w:lsdException w:name="heading 4" w:locked="0" w:qFormat="1"/>
    <w:lsdException w:name="heading 5" w:locked="0" w:semiHidden="1" w:unhideWhenUsed="1"/>
    <w:lsdException w:name="heading 6" w:locked="0" w:semiHidden="1" w:unhideWhenUsed="1"/>
    <w:lsdException w:name="heading 7" w:locked="0" w:semiHidden="1" w:unhideWhenUsed="1"/>
    <w:lsdException w:name="heading 8" w:locked="0" w:semiHidden="1" w:unhideWhenUsed="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locked="0" w:semiHidden="1" w:unhideWhenUsed="1"/>
    <w:lsdException w:name="header" w:semiHidden="1" w:unhideWhenUsed="1" w:qFormat="1"/>
    <w:lsdException w:name="footer" w:locked="0"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locked="0" w:semiHidden="1" w:unhideWhenUsed="1"/>
    <w:lsdException w:name="toa heading" w:semiHidden="1" w:unhideWhenUsed="1"/>
    <w:lsdException w:name="List" w:unhideWhenUsed="1"/>
    <w:lsdException w:name="List Bullet" w:locked="0" w:semiHidden="1" w:unhideWhenUsed="1"/>
    <w:lsdException w:name="List Number" w:semiHidden="1" w:unhideWhenUsed="1"/>
    <w:lsdException w:name="List 2"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locked="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locked="0" w:semiHidden="1" w:uiPriority="99" w:unhideWhenUsed="1"/>
    <w:lsdException w:name="FollowedHyperlink" w:locked="0" w:semiHidden="1" w:unhideWhenUsed="1"/>
    <w:lsdException w:name="Emphasis" w:locked="0"/>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rsid w:val="00320A36"/>
    <w:pPr>
      <w:widowControl w:val="0"/>
    </w:pPr>
    <w:rPr>
      <w:sz w:val="24"/>
      <w:szCs w:val="24"/>
    </w:rPr>
  </w:style>
  <w:style w:type="paragraph" w:styleId="Heading1">
    <w:name w:val="heading 1"/>
    <w:basedOn w:val="Heading2"/>
    <w:next w:val="BodyText"/>
    <w:qFormat/>
    <w:rsid w:val="00245F08"/>
    <w:pPr>
      <w:spacing w:before="360"/>
      <w:outlineLvl w:val="0"/>
    </w:pPr>
    <w:rPr>
      <w:i w:val="0"/>
    </w:rPr>
  </w:style>
  <w:style w:type="paragraph" w:styleId="Heading2">
    <w:name w:val="heading 2"/>
    <w:basedOn w:val="Normal"/>
    <w:next w:val="BodyText"/>
    <w:qFormat/>
    <w:rsid w:val="00902F47"/>
    <w:pPr>
      <w:keepNext/>
      <w:widowControl/>
      <w:outlineLvl w:val="1"/>
    </w:pPr>
    <w:rPr>
      <w:b/>
      <w:bCs/>
      <w:i/>
      <w:iCs/>
      <w:szCs w:val="18"/>
    </w:rPr>
  </w:style>
  <w:style w:type="paragraph" w:styleId="Heading3">
    <w:name w:val="heading 3"/>
    <w:basedOn w:val="Normal"/>
    <w:next w:val="BodyText"/>
    <w:qFormat/>
    <w:rsid w:val="0035764B"/>
    <w:pPr>
      <w:outlineLvl w:val="2"/>
    </w:pPr>
    <w:rPr>
      <w:b/>
      <w:bCs/>
      <w:i/>
      <w:sz w:val="22"/>
    </w:rPr>
  </w:style>
  <w:style w:type="paragraph" w:styleId="Heading4">
    <w:name w:val="heading 4"/>
    <w:basedOn w:val="Heading3"/>
    <w:next w:val="BodyText"/>
    <w:link w:val="Heading4Char"/>
    <w:qFormat/>
    <w:rsid w:val="000453FD"/>
    <w:pPr>
      <w:autoSpaceDE w:val="0"/>
      <w:autoSpaceDN w:val="0"/>
      <w:adjustRightInd w:val="0"/>
      <w:outlineLvl w:val="3"/>
    </w:pPr>
    <w:rPr>
      <w:sz w:val="20"/>
    </w:rPr>
  </w:style>
  <w:style w:type="paragraph" w:styleId="Heading5">
    <w:name w:val="heading 5"/>
    <w:basedOn w:val="Normal"/>
    <w:next w:val="Normal"/>
    <w:locked/>
    <w:rsid w:val="0011455C"/>
    <w:pPr>
      <w:numPr>
        <w:ilvl w:val="4"/>
        <w:numId w:val="1"/>
      </w:numPr>
      <w:spacing w:before="240" w:after="60"/>
      <w:outlineLvl w:val="4"/>
    </w:pPr>
    <w:rPr>
      <w:b/>
      <w:bCs/>
      <w:i/>
      <w:iCs/>
      <w:sz w:val="26"/>
      <w:szCs w:val="26"/>
    </w:rPr>
  </w:style>
  <w:style w:type="paragraph" w:styleId="Heading6">
    <w:name w:val="heading 6"/>
    <w:basedOn w:val="Normal"/>
    <w:next w:val="Normal"/>
    <w:locked/>
    <w:rsid w:val="0011455C"/>
    <w:pPr>
      <w:numPr>
        <w:ilvl w:val="5"/>
        <w:numId w:val="1"/>
      </w:numPr>
      <w:spacing w:before="240" w:after="60"/>
      <w:outlineLvl w:val="5"/>
    </w:pPr>
    <w:rPr>
      <w:b/>
      <w:bCs/>
      <w:sz w:val="22"/>
      <w:szCs w:val="22"/>
    </w:rPr>
  </w:style>
  <w:style w:type="paragraph" w:styleId="Heading7">
    <w:name w:val="heading 7"/>
    <w:basedOn w:val="Normal"/>
    <w:next w:val="Normal"/>
    <w:locked/>
    <w:rsid w:val="0011455C"/>
    <w:pPr>
      <w:numPr>
        <w:ilvl w:val="6"/>
        <w:numId w:val="1"/>
      </w:numPr>
      <w:spacing w:before="240" w:after="60"/>
      <w:outlineLvl w:val="6"/>
    </w:pPr>
  </w:style>
  <w:style w:type="paragraph" w:styleId="Heading8">
    <w:name w:val="heading 8"/>
    <w:basedOn w:val="Normal"/>
    <w:next w:val="Normal"/>
    <w:locked/>
    <w:rsid w:val="0011455C"/>
    <w:pPr>
      <w:numPr>
        <w:ilvl w:val="7"/>
        <w:numId w:val="1"/>
      </w:numPr>
      <w:spacing w:before="240" w:after="60"/>
      <w:outlineLvl w:val="7"/>
    </w:pPr>
    <w:rPr>
      <w:i/>
      <w:iCs/>
    </w:rPr>
  </w:style>
  <w:style w:type="paragraph" w:styleId="Heading9">
    <w:name w:val="heading 9"/>
    <w:basedOn w:val="Normal"/>
    <w:next w:val="Normal"/>
    <w:locked/>
    <w:rsid w:val="0011455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A0CEA"/>
    <w:rPr>
      <w:color w:val="0000FF"/>
      <w:u w:val="single"/>
    </w:rPr>
  </w:style>
  <w:style w:type="table" w:styleId="TableGrid">
    <w:name w:val="Table Grid"/>
    <w:basedOn w:val="TableNormal"/>
    <w:locked/>
    <w:rsid w:val="00ED0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C5F41"/>
    <w:pPr>
      <w:tabs>
        <w:tab w:val="center" w:pos="4320"/>
        <w:tab w:val="right" w:pos="8640"/>
      </w:tabs>
    </w:pPr>
  </w:style>
  <w:style w:type="character" w:styleId="PageNumber">
    <w:name w:val="page number"/>
    <w:basedOn w:val="DefaultParagraphFont"/>
    <w:rsid w:val="004C5F41"/>
  </w:style>
  <w:style w:type="paragraph" w:styleId="DocumentMap">
    <w:name w:val="Document Map"/>
    <w:basedOn w:val="Normal"/>
    <w:semiHidden/>
    <w:rsid w:val="00046220"/>
    <w:pPr>
      <w:shd w:val="clear" w:color="auto" w:fill="000080"/>
    </w:pPr>
    <w:rPr>
      <w:rFonts w:ascii="Tahoma" w:hAnsi="Tahoma" w:cs="Tahoma"/>
    </w:rPr>
  </w:style>
  <w:style w:type="paragraph" w:styleId="NormalWeb">
    <w:name w:val="Normal (Web)"/>
    <w:basedOn w:val="Normal"/>
    <w:locked/>
    <w:rsid w:val="00FC55BA"/>
    <w:pPr>
      <w:autoSpaceDE w:val="0"/>
      <w:autoSpaceDN w:val="0"/>
      <w:adjustRightInd w:val="0"/>
      <w:spacing w:after="115"/>
    </w:pPr>
    <w:rPr>
      <w:rFonts w:cs="Tahoma"/>
    </w:rPr>
  </w:style>
  <w:style w:type="character" w:customStyle="1" w:styleId="InternetLink">
    <w:name w:val="Internet Link"/>
    <w:locked/>
    <w:rsid w:val="00FC55BA"/>
    <w:rPr>
      <w:rFonts w:eastAsia="Times New Roman" w:cs="Tahoma"/>
      <w:color w:val="000080"/>
      <w:u w:val="single"/>
    </w:rPr>
  </w:style>
  <w:style w:type="paragraph" w:customStyle="1" w:styleId="Bullet1">
    <w:name w:val="Bullet 1"/>
    <w:basedOn w:val="Normal"/>
    <w:rsid w:val="00805DC4"/>
    <w:pPr>
      <w:numPr>
        <w:numId w:val="2"/>
      </w:numPr>
      <w:overflowPunct w:val="0"/>
      <w:autoSpaceDE w:val="0"/>
      <w:autoSpaceDN w:val="0"/>
      <w:adjustRightInd w:val="0"/>
      <w:ind w:left="360"/>
      <w:textAlignment w:val="baseline"/>
    </w:pPr>
    <w:rPr>
      <w:color w:val="000000"/>
      <w:lang w:eastAsia="zh-CN"/>
    </w:rPr>
  </w:style>
  <w:style w:type="paragraph" w:customStyle="1" w:styleId="Figure">
    <w:name w:val="Figure"/>
    <w:basedOn w:val="Caption"/>
    <w:qFormat/>
    <w:locked/>
    <w:rsid w:val="001158BC"/>
    <w:pPr>
      <w:jc w:val="left"/>
    </w:pPr>
    <w:rPr>
      <w:b/>
    </w:rPr>
  </w:style>
  <w:style w:type="character" w:styleId="FollowedHyperlink">
    <w:name w:val="FollowedHyperlink"/>
    <w:locked/>
    <w:rsid w:val="002723F6"/>
    <w:rPr>
      <w:color w:val="800080"/>
      <w:u w:val="single"/>
    </w:rPr>
  </w:style>
  <w:style w:type="paragraph" w:styleId="FootnoteText">
    <w:name w:val="footnote text"/>
    <w:basedOn w:val="Normal"/>
    <w:link w:val="FootnoteTextChar"/>
    <w:locked/>
    <w:rsid w:val="000830AA"/>
    <w:rPr>
      <w:sz w:val="20"/>
      <w:szCs w:val="20"/>
    </w:rPr>
  </w:style>
  <w:style w:type="character" w:customStyle="1" w:styleId="FootnoteTextChar">
    <w:name w:val="Footnote Text Char"/>
    <w:link w:val="FootnoteText"/>
    <w:rsid w:val="000830AA"/>
    <w:rPr>
      <w:rFonts w:eastAsia="MS Mincho"/>
      <w:lang w:eastAsia="ja-JP"/>
    </w:rPr>
  </w:style>
  <w:style w:type="character" w:styleId="FootnoteReference">
    <w:name w:val="footnote reference"/>
    <w:locked/>
    <w:rsid w:val="000830AA"/>
    <w:rPr>
      <w:vertAlign w:val="superscript"/>
    </w:rPr>
  </w:style>
  <w:style w:type="paragraph" w:styleId="Title">
    <w:name w:val="Title"/>
    <w:basedOn w:val="Heading1"/>
    <w:next w:val="AuthorBylines"/>
    <w:link w:val="TitleChar"/>
    <w:qFormat/>
    <w:locked/>
    <w:rsid w:val="004A17B0"/>
    <w:pPr>
      <w:spacing w:before="240"/>
    </w:pPr>
    <w:rPr>
      <w:noProof/>
    </w:rPr>
  </w:style>
  <w:style w:type="character" w:customStyle="1" w:styleId="TitleChar">
    <w:name w:val="Title Char"/>
    <w:link w:val="Title"/>
    <w:rsid w:val="004A17B0"/>
    <w:rPr>
      <w:b/>
      <w:bCs/>
      <w:iCs/>
      <w:noProof/>
      <w:sz w:val="24"/>
      <w:szCs w:val="18"/>
    </w:rPr>
  </w:style>
  <w:style w:type="paragraph" w:customStyle="1" w:styleId="AuthorBylines">
    <w:name w:val="Author Bylines"/>
    <w:basedOn w:val="Normal"/>
    <w:next w:val="Abstract"/>
    <w:qFormat/>
    <w:rsid w:val="00902F47"/>
    <w:pPr>
      <w:spacing w:before="240"/>
    </w:pPr>
    <w:rPr>
      <w:sz w:val="20"/>
    </w:rPr>
  </w:style>
  <w:style w:type="paragraph" w:styleId="BodyText">
    <w:name w:val="Body Text"/>
    <w:basedOn w:val="Normal"/>
    <w:next w:val="BodyText2"/>
    <w:link w:val="BodyTextChar"/>
    <w:qFormat/>
    <w:rsid w:val="00FA0BC6"/>
    <w:pPr>
      <w:spacing w:after="120"/>
    </w:pPr>
    <w:rPr>
      <w:sz w:val="20"/>
      <w:szCs w:val="18"/>
    </w:rPr>
  </w:style>
  <w:style w:type="character" w:customStyle="1" w:styleId="BodyTextChar">
    <w:name w:val="Body Text Char"/>
    <w:link w:val="BodyText"/>
    <w:rsid w:val="00FA0BC6"/>
    <w:rPr>
      <w:szCs w:val="18"/>
    </w:rPr>
  </w:style>
  <w:style w:type="character" w:customStyle="1" w:styleId="FooterChar">
    <w:name w:val="Footer Char"/>
    <w:link w:val="Footer"/>
    <w:uiPriority w:val="99"/>
    <w:rsid w:val="00AA57A9"/>
    <w:rPr>
      <w:rFonts w:eastAsia="MS Mincho"/>
      <w:sz w:val="24"/>
      <w:szCs w:val="24"/>
      <w:lang w:eastAsia="ja-JP"/>
    </w:rPr>
  </w:style>
  <w:style w:type="paragraph" w:styleId="Header">
    <w:name w:val="header"/>
    <w:basedOn w:val="Normal"/>
    <w:link w:val="HeaderChar"/>
    <w:qFormat/>
    <w:locked/>
    <w:rsid w:val="006E277D"/>
    <w:pPr>
      <w:tabs>
        <w:tab w:val="center" w:pos="3600"/>
        <w:tab w:val="right" w:pos="9360"/>
      </w:tabs>
      <w:spacing w:after="240"/>
    </w:pPr>
    <w:rPr>
      <w:sz w:val="16"/>
      <w:szCs w:val="16"/>
    </w:rPr>
  </w:style>
  <w:style w:type="character" w:customStyle="1" w:styleId="HeaderChar">
    <w:name w:val="Header Char"/>
    <w:basedOn w:val="DefaultParagraphFont"/>
    <w:link w:val="Header"/>
    <w:rsid w:val="006E277D"/>
    <w:rPr>
      <w:sz w:val="16"/>
      <w:szCs w:val="16"/>
    </w:rPr>
  </w:style>
  <w:style w:type="paragraph" w:styleId="BalloonText">
    <w:name w:val="Balloon Text"/>
    <w:basedOn w:val="Normal"/>
    <w:link w:val="BalloonTextChar"/>
    <w:locked/>
    <w:rsid w:val="000C6927"/>
    <w:rPr>
      <w:rFonts w:ascii="Tahoma" w:hAnsi="Tahoma" w:cs="Tahoma"/>
      <w:sz w:val="16"/>
      <w:szCs w:val="16"/>
    </w:rPr>
  </w:style>
  <w:style w:type="character" w:customStyle="1" w:styleId="BalloonTextChar">
    <w:name w:val="Balloon Text Char"/>
    <w:link w:val="BalloonText"/>
    <w:rsid w:val="000C6927"/>
    <w:rPr>
      <w:rFonts w:ascii="Tahoma" w:hAnsi="Tahoma" w:cs="Tahoma"/>
      <w:sz w:val="16"/>
      <w:szCs w:val="16"/>
    </w:rPr>
  </w:style>
  <w:style w:type="paragraph" w:customStyle="1" w:styleId="Abstract">
    <w:name w:val="Abstract"/>
    <w:basedOn w:val="BodyText"/>
    <w:link w:val="AbstractChar"/>
    <w:qFormat/>
    <w:rsid w:val="00902F47"/>
    <w:pPr>
      <w:spacing w:before="480" w:after="360"/>
    </w:pPr>
    <w:rPr>
      <w:i/>
    </w:rPr>
  </w:style>
  <w:style w:type="paragraph" w:customStyle="1" w:styleId="BodyText2">
    <w:name w:val="Body Text2"/>
    <w:basedOn w:val="BodyText"/>
    <w:link w:val="BodyText2Char"/>
    <w:qFormat/>
    <w:rsid w:val="00520113"/>
    <w:pPr>
      <w:ind w:firstLine="180"/>
    </w:pPr>
  </w:style>
  <w:style w:type="character" w:customStyle="1" w:styleId="AbstractChar">
    <w:name w:val="Abstract Char"/>
    <w:basedOn w:val="BodyTextChar"/>
    <w:link w:val="Abstract"/>
    <w:rsid w:val="00902F47"/>
    <w:rPr>
      <w:i/>
      <w:szCs w:val="18"/>
    </w:rPr>
  </w:style>
  <w:style w:type="paragraph" w:customStyle="1" w:styleId="BulletList">
    <w:name w:val="Bullet List"/>
    <w:basedOn w:val="BodyText"/>
    <w:link w:val="BulletListChar"/>
    <w:qFormat/>
    <w:rsid w:val="0088036F"/>
    <w:pPr>
      <w:numPr>
        <w:numId w:val="18"/>
      </w:numPr>
      <w:spacing w:after="0"/>
      <w:ind w:left="180" w:hanging="180"/>
    </w:pPr>
  </w:style>
  <w:style w:type="character" w:customStyle="1" w:styleId="BodyText2Char">
    <w:name w:val="Body Text2 Char"/>
    <w:basedOn w:val="BodyTextChar"/>
    <w:link w:val="BodyText2"/>
    <w:rsid w:val="00520113"/>
    <w:rPr>
      <w:sz w:val="18"/>
      <w:szCs w:val="18"/>
    </w:rPr>
  </w:style>
  <w:style w:type="paragraph" w:styleId="BodyTextFirstIndent">
    <w:name w:val="Body Text First Indent"/>
    <w:basedOn w:val="BodyText"/>
    <w:link w:val="BodyTextFirstIndentChar"/>
    <w:semiHidden/>
    <w:unhideWhenUsed/>
    <w:locked/>
    <w:rsid w:val="00520113"/>
    <w:pPr>
      <w:spacing w:after="0"/>
      <w:ind w:firstLine="360"/>
    </w:pPr>
    <w:rPr>
      <w:sz w:val="24"/>
      <w:szCs w:val="24"/>
    </w:rPr>
  </w:style>
  <w:style w:type="character" w:customStyle="1" w:styleId="BodyTextFirstIndentChar">
    <w:name w:val="Body Text First Indent Char"/>
    <w:basedOn w:val="BodyTextChar"/>
    <w:link w:val="BodyTextFirstIndent"/>
    <w:semiHidden/>
    <w:rsid w:val="00520113"/>
    <w:rPr>
      <w:sz w:val="24"/>
      <w:szCs w:val="24"/>
    </w:rPr>
  </w:style>
  <w:style w:type="paragraph" w:styleId="BodyTextIndent">
    <w:name w:val="Body Text Indent"/>
    <w:basedOn w:val="Normal"/>
    <w:link w:val="BodyTextIndentChar"/>
    <w:semiHidden/>
    <w:unhideWhenUsed/>
    <w:locked/>
    <w:rsid w:val="00520113"/>
    <w:pPr>
      <w:spacing w:after="120"/>
      <w:ind w:left="360"/>
    </w:pPr>
  </w:style>
  <w:style w:type="character" w:customStyle="1" w:styleId="BodyTextIndentChar">
    <w:name w:val="Body Text Indent Char"/>
    <w:basedOn w:val="DefaultParagraphFont"/>
    <w:link w:val="BodyTextIndent"/>
    <w:semiHidden/>
    <w:rsid w:val="00520113"/>
    <w:rPr>
      <w:sz w:val="24"/>
      <w:szCs w:val="24"/>
    </w:rPr>
  </w:style>
  <w:style w:type="paragraph" w:styleId="BodyTextFirstIndent2">
    <w:name w:val="Body Text First Indent 2"/>
    <w:basedOn w:val="BodyTextIndent"/>
    <w:link w:val="BodyTextFirstIndent2Char"/>
    <w:semiHidden/>
    <w:unhideWhenUsed/>
    <w:locked/>
    <w:rsid w:val="00520113"/>
    <w:pPr>
      <w:spacing w:after="0"/>
      <w:ind w:firstLine="360"/>
    </w:pPr>
  </w:style>
  <w:style w:type="character" w:customStyle="1" w:styleId="BodyTextFirstIndent2Char">
    <w:name w:val="Body Text First Indent 2 Char"/>
    <w:basedOn w:val="BodyTextIndentChar"/>
    <w:link w:val="BodyTextFirstIndent2"/>
    <w:semiHidden/>
    <w:rsid w:val="00520113"/>
    <w:rPr>
      <w:sz w:val="24"/>
      <w:szCs w:val="24"/>
    </w:rPr>
  </w:style>
  <w:style w:type="character" w:customStyle="1" w:styleId="Heading4Char">
    <w:name w:val="Heading 4 Char"/>
    <w:basedOn w:val="DefaultParagraphFont"/>
    <w:link w:val="Heading4"/>
    <w:rsid w:val="00B93F26"/>
    <w:rPr>
      <w:b/>
      <w:bCs/>
      <w:i/>
      <w:szCs w:val="24"/>
    </w:rPr>
  </w:style>
  <w:style w:type="character" w:customStyle="1" w:styleId="BulletListChar">
    <w:name w:val="Bullet List Char"/>
    <w:basedOn w:val="BodyText2Char"/>
    <w:link w:val="BulletList"/>
    <w:rsid w:val="0088036F"/>
    <w:rPr>
      <w:sz w:val="18"/>
      <w:szCs w:val="18"/>
    </w:rPr>
  </w:style>
  <w:style w:type="character" w:styleId="UnresolvedMention">
    <w:name w:val="Unresolved Mention"/>
    <w:basedOn w:val="DefaultParagraphFont"/>
    <w:uiPriority w:val="99"/>
    <w:semiHidden/>
    <w:unhideWhenUsed/>
    <w:rsid w:val="00B93F26"/>
    <w:rPr>
      <w:color w:val="808080"/>
      <w:shd w:val="clear" w:color="auto" w:fill="E6E6E6"/>
    </w:rPr>
  </w:style>
  <w:style w:type="paragraph" w:customStyle="1" w:styleId="PARAGRAPHnoindent">
    <w:name w:val="PARAGRAPH (no indent)"/>
    <w:basedOn w:val="Normal"/>
    <w:next w:val="Normal"/>
    <w:rsid w:val="00855BD6"/>
    <w:pPr>
      <w:spacing w:line="230" w:lineRule="exact"/>
      <w:jc w:val="both"/>
    </w:pPr>
    <w:rPr>
      <w:rFonts w:ascii="Palatino" w:hAnsi="Palatino"/>
      <w:kern w:val="16"/>
      <w:sz w:val="19"/>
      <w:szCs w:val="20"/>
    </w:rPr>
  </w:style>
  <w:style w:type="paragraph" w:customStyle="1" w:styleId="LISTTYPE2aNumber">
    <w:name w:val="LIST TYPE 2a (Number)"/>
    <w:basedOn w:val="Normal"/>
    <w:next w:val="Normal"/>
    <w:rsid w:val="00855BD6"/>
    <w:pPr>
      <w:numPr>
        <w:numId w:val="9"/>
      </w:numPr>
      <w:spacing w:before="80" w:line="230" w:lineRule="exact"/>
      <w:ind w:left="480" w:hanging="240"/>
      <w:jc w:val="both"/>
    </w:pPr>
    <w:rPr>
      <w:rFonts w:ascii="Palatino" w:hAnsi="Palatino"/>
      <w:kern w:val="16"/>
      <w:sz w:val="19"/>
      <w:szCs w:val="20"/>
    </w:rPr>
  </w:style>
  <w:style w:type="paragraph" w:customStyle="1" w:styleId="LISTTYPE1Bullet">
    <w:name w:val="LIST TYPE 1 (Bullet)"/>
    <w:basedOn w:val="Normal"/>
    <w:rsid w:val="00855BD6"/>
    <w:pPr>
      <w:numPr>
        <w:numId w:val="19"/>
      </w:numPr>
      <w:tabs>
        <w:tab w:val="clear" w:pos="576"/>
      </w:tabs>
      <w:spacing w:line="230" w:lineRule="exact"/>
      <w:ind w:left="480" w:hanging="240"/>
      <w:jc w:val="both"/>
    </w:pPr>
    <w:rPr>
      <w:rFonts w:ascii="Palatino" w:hAnsi="Palatino"/>
      <w:kern w:val="16"/>
      <w:sz w:val="19"/>
      <w:szCs w:val="20"/>
    </w:rPr>
  </w:style>
  <w:style w:type="character" w:customStyle="1" w:styleId="Url">
    <w:name w:val="Url"/>
    <w:basedOn w:val="DefaultParagraphFont"/>
    <w:rsid w:val="00855BD6"/>
    <w:rPr>
      <w:rFonts w:ascii="Helvetica Condensed" w:hAnsi="Helvetica Condensed"/>
      <w:color w:val="008000"/>
      <w:sz w:val="18"/>
    </w:rPr>
  </w:style>
  <w:style w:type="paragraph" w:styleId="ListParagraph">
    <w:name w:val="List Paragraph"/>
    <w:basedOn w:val="Normal"/>
    <w:uiPriority w:val="34"/>
    <w:unhideWhenUsed/>
    <w:locked/>
    <w:rsid w:val="00B14425"/>
    <w:pPr>
      <w:widowControl/>
      <w:spacing w:before="100" w:after="100"/>
      <w:ind w:left="720" w:right="72"/>
      <w:contextualSpacing/>
    </w:pPr>
    <w:rPr>
      <w:rFonts w:asciiTheme="minorHAnsi" w:eastAsiaTheme="minorEastAsia" w:hAnsiTheme="minorHAnsi" w:cstheme="minorBidi"/>
      <w:sz w:val="20"/>
      <w:szCs w:val="20"/>
      <w:lang w:eastAsia="ja-JP"/>
    </w:rPr>
  </w:style>
  <w:style w:type="paragraph" w:customStyle="1" w:styleId="Equation">
    <w:name w:val="Equation"/>
    <w:basedOn w:val="BodyText"/>
    <w:next w:val="BodyText2"/>
    <w:qFormat/>
    <w:rsid w:val="00E743BF"/>
    <w:pPr>
      <w:tabs>
        <w:tab w:val="right" w:pos="5040"/>
      </w:tabs>
      <w:spacing w:before="240" w:after="240"/>
      <w:contextualSpacing/>
    </w:pPr>
    <w:rPr>
      <w:rFonts w:ascii="Cambria Math" w:hAnsi="Cambria Math"/>
    </w:rPr>
  </w:style>
  <w:style w:type="paragraph" w:styleId="BodyText20">
    <w:name w:val="Body Text 2"/>
    <w:basedOn w:val="Normal"/>
    <w:link w:val="BodyText2Char0"/>
    <w:semiHidden/>
    <w:unhideWhenUsed/>
    <w:locked/>
    <w:rsid w:val="004A17B0"/>
    <w:pPr>
      <w:spacing w:after="120" w:line="480" w:lineRule="auto"/>
    </w:pPr>
  </w:style>
  <w:style w:type="character" w:customStyle="1" w:styleId="BodyText2Char0">
    <w:name w:val="Body Text 2 Char"/>
    <w:basedOn w:val="DefaultParagraphFont"/>
    <w:link w:val="BodyText20"/>
    <w:semiHidden/>
    <w:rsid w:val="004A17B0"/>
    <w:rPr>
      <w:sz w:val="24"/>
      <w:szCs w:val="24"/>
    </w:rPr>
  </w:style>
  <w:style w:type="paragraph" w:styleId="Caption">
    <w:name w:val="caption"/>
    <w:basedOn w:val="Normal"/>
    <w:next w:val="Normal"/>
    <w:uiPriority w:val="35"/>
    <w:unhideWhenUsed/>
    <w:locked/>
    <w:rsid w:val="001158BC"/>
    <w:pPr>
      <w:pBdr>
        <w:bottom w:val="single" w:sz="4" w:space="1" w:color="auto"/>
      </w:pBdr>
      <w:spacing w:after="200"/>
      <w:jc w:val="both"/>
    </w:pPr>
    <w:rPr>
      <w:iCs/>
      <w:color w:val="000000" w:themeColor="text1"/>
      <w:sz w:val="18"/>
      <w:szCs w:val="18"/>
    </w:rPr>
  </w:style>
  <w:style w:type="paragraph" w:customStyle="1" w:styleId="TABLEFOOTNOTE">
    <w:name w:val="TABLE FOOTNOTE"/>
    <w:basedOn w:val="Normal"/>
    <w:rsid w:val="008E0429"/>
    <w:pPr>
      <w:spacing w:line="230" w:lineRule="exact"/>
    </w:pPr>
    <w:rPr>
      <w:rFonts w:ascii="Palatino" w:hAnsi="Palatino"/>
      <w:i/>
      <w:kern w:val="16"/>
      <w:sz w:val="16"/>
      <w:szCs w:val="20"/>
    </w:rPr>
  </w:style>
  <w:style w:type="paragraph" w:customStyle="1" w:styleId="TABLETITLE">
    <w:name w:val="TABLE TITLE"/>
    <w:basedOn w:val="Normal"/>
    <w:next w:val="Normal"/>
    <w:rsid w:val="008E0429"/>
    <w:pPr>
      <w:keepNext/>
      <w:framePr w:w="5040" w:wrap="around" w:vAnchor="page" w:hAnchor="page" w:x="5999" w:y="1203"/>
      <w:spacing w:after="80" w:line="200" w:lineRule="exact"/>
      <w:jc w:val="center"/>
    </w:pPr>
    <w:rPr>
      <w:rFonts w:ascii="Helvetica" w:hAnsi="Helvetica"/>
      <w:smallCaps/>
      <w:color w:val="000000"/>
      <w:kern w:val="16"/>
      <w:sz w:val="19"/>
      <w:szCs w:val="20"/>
    </w:rPr>
  </w:style>
  <w:style w:type="paragraph" w:customStyle="1" w:styleId="ART">
    <w:name w:val="ART"/>
    <w:basedOn w:val="Normal"/>
    <w:next w:val="Normal"/>
    <w:rsid w:val="008E0429"/>
    <w:pPr>
      <w:keepNext/>
      <w:spacing w:before="240" w:after="160" w:line="220" w:lineRule="atLeast"/>
      <w:jc w:val="center"/>
    </w:pPr>
    <w:rPr>
      <w:rFonts w:ascii="Palatino" w:hAnsi="Palatino"/>
      <w:kern w:val="16"/>
      <w:sz w:val="19"/>
      <w:szCs w:val="20"/>
    </w:rPr>
  </w:style>
  <w:style w:type="paragraph" w:customStyle="1" w:styleId="FIGURECAPTION">
    <w:name w:val="FIGURE CAPTION"/>
    <w:basedOn w:val="PARAGRAPHnoindent"/>
    <w:rsid w:val="008E0429"/>
    <w:pPr>
      <w:spacing w:after="320" w:line="180" w:lineRule="exact"/>
    </w:pPr>
    <w:rPr>
      <w:rFonts w:ascii="Helvetica" w:hAnsi="Helvetica"/>
      <w:sz w:val="16"/>
    </w:rPr>
  </w:style>
  <w:style w:type="paragraph" w:customStyle="1" w:styleId="VITA">
    <w:name w:val="VITA"/>
    <w:basedOn w:val="PARAGRAPHnoindent"/>
    <w:rsid w:val="0035764B"/>
    <w:pPr>
      <w:tabs>
        <w:tab w:val="left" w:pos="216"/>
      </w:tabs>
      <w:spacing w:line="180" w:lineRule="exact"/>
    </w:pPr>
    <w:rPr>
      <w:rFonts w:ascii="Helvetica" w:hAnsi="Helvetica"/>
      <w:sz w:val="16"/>
    </w:rPr>
  </w:style>
  <w:style w:type="paragraph" w:customStyle="1" w:styleId="PARAGRAPH">
    <w:name w:val="PARAGRAPH"/>
    <w:basedOn w:val="Normal"/>
    <w:rsid w:val="00FE66A2"/>
    <w:pPr>
      <w:spacing w:line="230" w:lineRule="exact"/>
      <w:ind w:firstLine="240"/>
      <w:jc w:val="both"/>
    </w:pPr>
    <w:rPr>
      <w:rFonts w:ascii="Palatino" w:hAnsi="Palatino"/>
      <w:kern w:val="16"/>
      <w:sz w:val="19"/>
      <w:szCs w:val="20"/>
    </w:rPr>
  </w:style>
  <w:style w:type="paragraph" w:customStyle="1" w:styleId="FigureCaption0">
    <w:name w:val="Figure Caption"/>
    <w:basedOn w:val="Normal"/>
    <w:rsid w:val="00FE66A2"/>
    <w:pPr>
      <w:widowControl/>
      <w:autoSpaceDE w:val="0"/>
      <w:autoSpaceDN w:val="0"/>
      <w:jc w:val="both"/>
    </w:pPr>
    <w:rPr>
      <w:sz w:val="16"/>
      <w:szCs w:val="16"/>
    </w:rPr>
  </w:style>
  <w:style w:type="paragraph" w:customStyle="1" w:styleId="References">
    <w:name w:val="References"/>
    <w:basedOn w:val="Normal"/>
    <w:qFormat/>
    <w:rsid w:val="00AD2436"/>
    <w:pPr>
      <w:widowControl/>
      <w:autoSpaceDE w:val="0"/>
      <w:autoSpaceDN w:val="0"/>
      <w:spacing w:after="120"/>
    </w:pPr>
    <w:rPr>
      <w:sz w:val="18"/>
      <w:szCs w:val="16"/>
    </w:rPr>
  </w:style>
  <w:style w:type="paragraph" w:customStyle="1" w:styleId="Bios">
    <w:name w:val="Bios"/>
    <w:basedOn w:val="BodyText"/>
    <w:link w:val="BiosChar"/>
    <w:qFormat/>
    <w:rsid w:val="0088036F"/>
    <w:pPr>
      <w:spacing w:before="120" w:after="240"/>
    </w:pPr>
    <w:rPr>
      <w:bCs/>
      <w:sz w:val="18"/>
    </w:rPr>
  </w:style>
  <w:style w:type="character" w:customStyle="1" w:styleId="BiosChar">
    <w:name w:val="Bios Char"/>
    <w:basedOn w:val="BodyTextChar"/>
    <w:link w:val="Bios"/>
    <w:rsid w:val="0088036F"/>
    <w:rPr>
      <w:bCs/>
      <w:sz w:val="18"/>
      <w:szCs w:val="18"/>
    </w:rPr>
  </w:style>
  <w:style w:type="paragraph" w:customStyle="1" w:styleId="StyleFIGURECAPTIONBlack">
    <w:name w:val="Style FIGURE CAPTION + Black"/>
    <w:basedOn w:val="FIGURECAPTION"/>
    <w:qFormat/>
    <w:rsid w:val="00746099"/>
    <w:pPr>
      <w:framePr w:w="5040" w:vSpace="720" w:wrap="notBeside" w:vAnchor="page" w:hAnchor="page" w:x="721" w:y="1196"/>
      <w:pBdr>
        <w:top w:val="single" w:sz="4" w:space="1" w:color="auto"/>
        <w:bottom w:val="single" w:sz="4" w:space="1" w:color="auto"/>
      </w:pBdr>
      <w:spacing w:after="0"/>
    </w:pPr>
    <w:rPr>
      <w:rFonts w:ascii="Times New Roman" w:hAnsi="Times New Roman"/>
      <w:b/>
      <w:color w:val="000000"/>
      <w:sz w:val="18"/>
    </w:rPr>
  </w:style>
  <w:style w:type="paragraph" w:customStyle="1" w:styleId="FigCaption">
    <w:name w:val="FigCaption"/>
    <w:basedOn w:val="Normal"/>
    <w:qFormat/>
    <w:rsid w:val="00650B62"/>
    <w:pPr>
      <w:framePr w:w="10553" w:h="7396" w:hRule="exact" w:vSpace="432" w:wrap="notBeside" w:vAnchor="page" w:hAnchor="page" w:x="721" w:y="1167" w:anchorLock="1"/>
      <w:pBdr>
        <w:top w:val="single" w:sz="4" w:space="1" w:color="auto"/>
        <w:bottom w:val="single" w:sz="4" w:space="1" w:color="auto"/>
      </w:pBdr>
      <w:jc w:val="both"/>
    </w:pPr>
    <w:rPr>
      <w:b/>
      <w:color w:val="000000"/>
      <w:sz w:val="18"/>
      <w:szCs w:val="20"/>
    </w:rPr>
  </w:style>
  <w:style w:type="paragraph" w:styleId="HTMLPreformatted">
    <w:name w:val="HTML Preformatted"/>
    <w:basedOn w:val="Normal"/>
    <w:link w:val="HTMLPreformattedChar"/>
    <w:uiPriority w:val="99"/>
    <w:unhideWhenUsed/>
    <w:locked/>
    <w:rsid w:val="00795D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95D6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20016">
      <w:bodyDiv w:val="1"/>
      <w:marLeft w:val="0"/>
      <w:marRight w:val="0"/>
      <w:marTop w:val="0"/>
      <w:marBottom w:val="0"/>
      <w:divBdr>
        <w:top w:val="none" w:sz="0" w:space="0" w:color="auto"/>
        <w:left w:val="none" w:sz="0" w:space="0" w:color="auto"/>
        <w:bottom w:val="none" w:sz="0" w:space="0" w:color="auto"/>
        <w:right w:val="none" w:sz="0" w:space="0" w:color="auto"/>
      </w:divBdr>
    </w:div>
    <w:div w:id="188220230">
      <w:bodyDiv w:val="1"/>
      <w:marLeft w:val="0"/>
      <w:marRight w:val="0"/>
      <w:marTop w:val="0"/>
      <w:marBottom w:val="0"/>
      <w:divBdr>
        <w:top w:val="none" w:sz="0" w:space="0" w:color="auto"/>
        <w:left w:val="none" w:sz="0" w:space="0" w:color="auto"/>
        <w:bottom w:val="none" w:sz="0" w:space="0" w:color="auto"/>
        <w:right w:val="none" w:sz="0" w:space="0" w:color="auto"/>
      </w:divBdr>
    </w:div>
    <w:div w:id="571622137">
      <w:bodyDiv w:val="1"/>
      <w:marLeft w:val="0"/>
      <w:marRight w:val="0"/>
      <w:marTop w:val="0"/>
      <w:marBottom w:val="0"/>
      <w:divBdr>
        <w:top w:val="none" w:sz="0" w:space="0" w:color="auto"/>
        <w:left w:val="none" w:sz="0" w:space="0" w:color="auto"/>
        <w:bottom w:val="none" w:sz="0" w:space="0" w:color="auto"/>
        <w:right w:val="none" w:sz="0" w:space="0" w:color="auto"/>
      </w:divBdr>
    </w:div>
    <w:div w:id="634919960">
      <w:bodyDiv w:val="1"/>
      <w:marLeft w:val="0"/>
      <w:marRight w:val="0"/>
      <w:marTop w:val="0"/>
      <w:marBottom w:val="0"/>
      <w:divBdr>
        <w:top w:val="none" w:sz="0" w:space="0" w:color="auto"/>
        <w:left w:val="none" w:sz="0" w:space="0" w:color="auto"/>
        <w:bottom w:val="none" w:sz="0" w:space="0" w:color="auto"/>
        <w:right w:val="none" w:sz="0" w:space="0" w:color="auto"/>
      </w:divBdr>
    </w:div>
    <w:div w:id="767114087">
      <w:bodyDiv w:val="1"/>
      <w:marLeft w:val="0"/>
      <w:marRight w:val="0"/>
      <w:marTop w:val="0"/>
      <w:marBottom w:val="0"/>
      <w:divBdr>
        <w:top w:val="none" w:sz="0" w:space="0" w:color="auto"/>
        <w:left w:val="none" w:sz="0" w:space="0" w:color="auto"/>
        <w:bottom w:val="none" w:sz="0" w:space="0" w:color="auto"/>
        <w:right w:val="none" w:sz="0" w:space="0" w:color="auto"/>
      </w:divBdr>
      <w:divsChild>
        <w:div w:id="677344535">
          <w:marLeft w:val="0"/>
          <w:marRight w:val="0"/>
          <w:marTop w:val="0"/>
          <w:marBottom w:val="0"/>
          <w:divBdr>
            <w:top w:val="none" w:sz="0" w:space="0" w:color="auto"/>
            <w:left w:val="none" w:sz="0" w:space="0" w:color="auto"/>
            <w:bottom w:val="none" w:sz="0" w:space="0" w:color="auto"/>
            <w:right w:val="none" w:sz="0" w:space="0" w:color="auto"/>
          </w:divBdr>
          <w:divsChild>
            <w:div w:id="1828588295">
              <w:marLeft w:val="0"/>
              <w:marRight w:val="0"/>
              <w:marTop w:val="0"/>
              <w:marBottom w:val="0"/>
              <w:divBdr>
                <w:top w:val="none" w:sz="0" w:space="0" w:color="auto"/>
                <w:left w:val="none" w:sz="0" w:space="0" w:color="auto"/>
                <w:bottom w:val="dotted" w:sz="4" w:space="0" w:color="FEA957"/>
                <w:right w:val="none" w:sz="0" w:space="0" w:color="auto"/>
              </w:divBdr>
              <w:divsChild>
                <w:div w:id="331566562">
                  <w:marLeft w:val="0"/>
                  <w:marRight w:val="0"/>
                  <w:marTop w:val="0"/>
                  <w:marBottom w:val="0"/>
                  <w:divBdr>
                    <w:top w:val="none" w:sz="0" w:space="0" w:color="auto"/>
                    <w:left w:val="none" w:sz="0" w:space="0" w:color="auto"/>
                    <w:bottom w:val="none" w:sz="0" w:space="0" w:color="auto"/>
                    <w:right w:val="none" w:sz="0" w:space="0" w:color="auto"/>
                  </w:divBdr>
                  <w:divsChild>
                    <w:div w:id="1962301810">
                      <w:marLeft w:val="228"/>
                      <w:marRight w:val="444"/>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sChild>
                            <w:div w:id="1046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88131">
      <w:bodyDiv w:val="1"/>
      <w:marLeft w:val="0"/>
      <w:marRight w:val="0"/>
      <w:marTop w:val="0"/>
      <w:marBottom w:val="0"/>
      <w:divBdr>
        <w:top w:val="none" w:sz="0" w:space="0" w:color="auto"/>
        <w:left w:val="none" w:sz="0" w:space="0" w:color="auto"/>
        <w:bottom w:val="none" w:sz="0" w:space="0" w:color="auto"/>
        <w:right w:val="none" w:sz="0" w:space="0" w:color="auto"/>
      </w:divBdr>
    </w:div>
    <w:div w:id="887685546">
      <w:bodyDiv w:val="1"/>
      <w:marLeft w:val="0"/>
      <w:marRight w:val="0"/>
      <w:marTop w:val="0"/>
      <w:marBottom w:val="0"/>
      <w:divBdr>
        <w:top w:val="none" w:sz="0" w:space="0" w:color="auto"/>
        <w:left w:val="none" w:sz="0" w:space="0" w:color="auto"/>
        <w:bottom w:val="none" w:sz="0" w:space="0" w:color="auto"/>
        <w:right w:val="none" w:sz="0" w:space="0" w:color="auto"/>
      </w:divBdr>
    </w:div>
    <w:div w:id="1091272222">
      <w:bodyDiv w:val="1"/>
      <w:marLeft w:val="0"/>
      <w:marRight w:val="0"/>
      <w:marTop w:val="0"/>
      <w:marBottom w:val="0"/>
      <w:divBdr>
        <w:top w:val="none" w:sz="0" w:space="0" w:color="auto"/>
        <w:left w:val="none" w:sz="0" w:space="0" w:color="auto"/>
        <w:bottom w:val="none" w:sz="0" w:space="0" w:color="auto"/>
        <w:right w:val="none" w:sz="0" w:space="0" w:color="auto"/>
      </w:divBdr>
    </w:div>
    <w:div w:id="1157115904">
      <w:bodyDiv w:val="1"/>
      <w:marLeft w:val="0"/>
      <w:marRight w:val="0"/>
      <w:marTop w:val="0"/>
      <w:marBottom w:val="0"/>
      <w:divBdr>
        <w:top w:val="none" w:sz="0" w:space="0" w:color="auto"/>
        <w:left w:val="none" w:sz="0" w:space="0" w:color="auto"/>
        <w:bottom w:val="none" w:sz="0" w:space="0" w:color="auto"/>
        <w:right w:val="none" w:sz="0" w:space="0" w:color="auto"/>
      </w:divBdr>
      <w:divsChild>
        <w:div w:id="187960493">
          <w:marLeft w:val="0"/>
          <w:marRight w:val="0"/>
          <w:marTop w:val="0"/>
          <w:marBottom w:val="0"/>
          <w:divBdr>
            <w:top w:val="none" w:sz="0" w:space="0" w:color="auto"/>
            <w:left w:val="none" w:sz="0" w:space="0" w:color="auto"/>
            <w:bottom w:val="none" w:sz="0" w:space="0" w:color="auto"/>
            <w:right w:val="none" w:sz="0" w:space="0" w:color="auto"/>
          </w:divBdr>
          <w:divsChild>
            <w:div w:id="188838091">
              <w:marLeft w:val="0"/>
              <w:marRight w:val="0"/>
              <w:marTop w:val="0"/>
              <w:marBottom w:val="0"/>
              <w:divBdr>
                <w:top w:val="none" w:sz="0" w:space="0" w:color="auto"/>
                <w:left w:val="none" w:sz="0" w:space="0" w:color="auto"/>
                <w:bottom w:val="none" w:sz="0" w:space="0" w:color="auto"/>
                <w:right w:val="none" w:sz="0" w:space="0" w:color="auto"/>
              </w:divBdr>
            </w:div>
            <w:div w:id="253828368">
              <w:marLeft w:val="0"/>
              <w:marRight w:val="0"/>
              <w:marTop w:val="0"/>
              <w:marBottom w:val="0"/>
              <w:divBdr>
                <w:top w:val="none" w:sz="0" w:space="0" w:color="auto"/>
                <w:left w:val="none" w:sz="0" w:space="0" w:color="auto"/>
                <w:bottom w:val="none" w:sz="0" w:space="0" w:color="auto"/>
                <w:right w:val="none" w:sz="0" w:space="0" w:color="auto"/>
              </w:divBdr>
            </w:div>
            <w:div w:id="542641864">
              <w:marLeft w:val="0"/>
              <w:marRight w:val="0"/>
              <w:marTop w:val="0"/>
              <w:marBottom w:val="0"/>
              <w:divBdr>
                <w:top w:val="none" w:sz="0" w:space="0" w:color="auto"/>
                <w:left w:val="none" w:sz="0" w:space="0" w:color="auto"/>
                <w:bottom w:val="none" w:sz="0" w:space="0" w:color="auto"/>
                <w:right w:val="none" w:sz="0" w:space="0" w:color="auto"/>
              </w:divBdr>
            </w:div>
            <w:div w:id="1364867056">
              <w:marLeft w:val="0"/>
              <w:marRight w:val="0"/>
              <w:marTop w:val="0"/>
              <w:marBottom w:val="0"/>
              <w:divBdr>
                <w:top w:val="none" w:sz="0" w:space="0" w:color="auto"/>
                <w:left w:val="none" w:sz="0" w:space="0" w:color="auto"/>
                <w:bottom w:val="none" w:sz="0" w:space="0" w:color="auto"/>
                <w:right w:val="none" w:sz="0" w:space="0" w:color="auto"/>
              </w:divBdr>
            </w:div>
            <w:div w:id="2022390195">
              <w:marLeft w:val="0"/>
              <w:marRight w:val="0"/>
              <w:marTop w:val="0"/>
              <w:marBottom w:val="0"/>
              <w:divBdr>
                <w:top w:val="none" w:sz="0" w:space="0" w:color="auto"/>
                <w:left w:val="none" w:sz="0" w:space="0" w:color="auto"/>
                <w:bottom w:val="none" w:sz="0" w:space="0" w:color="auto"/>
                <w:right w:val="none" w:sz="0" w:space="0" w:color="auto"/>
              </w:divBdr>
            </w:div>
            <w:div w:id="21217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5507">
      <w:bodyDiv w:val="1"/>
      <w:marLeft w:val="0"/>
      <w:marRight w:val="0"/>
      <w:marTop w:val="0"/>
      <w:marBottom w:val="0"/>
      <w:divBdr>
        <w:top w:val="none" w:sz="0" w:space="0" w:color="auto"/>
        <w:left w:val="none" w:sz="0" w:space="0" w:color="auto"/>
        <w:bottom w:val="none" w:sz="0" w:space="0" w:color="auto"/>
        <w:right w:val="none" w:sz="0" w:space="0" w:color="auto"/>
      </w:divBdr>
      <w:divsChild>
        <w:div w:id="1235043928">
          <w:marLeft w:val="0"/>
          <w:marRight w:val="0"/>
          <w:marTop w:val="0"/>
          <w:marBottom w:val="0"/>
          <w:divBdr>
            <w:top w:val="none" w:sz="0" w:space="0" w:color="auto"/>
            <w:left w:val="none" w:sz="0" w:space="0" w:color="auto"/>
            <w:bottom w:val="none" w:sz="0" w:space="0" w:color="auto"/>
            <w:right w:val="none" w:sz="0" w:space="0" w:color="auto"/>
          </w:divBdr>
          <w:divsChild>
            <w:div w:id="774712618">
              <w:marLeft w:val="0"/>
              <w:marRight w:val="0"/>
              <w:marTop w:val="0"/>
              <w:marBottom w:val="0"/>
              <w:divBdr>
                <w:top w:val="none" w:sz="0" w:space="0" w:color="auto"/>
                <w:left w:val="none" w:sz="0" w:space="0" w:color="auto"/>
                <w:bottom w:val="dotted" w:sz="4" w:space="0" w:color="FEA957"/>
                <w:right w:val="none" w:sz="0" w:space="0" w:color="auto"/>
              </w:divBdr>
              <w:divsChild>
                <w:div w:id="1009405822">
                  <w:marLeft w:val="0"/>
                  <w:marRight w:val="0"/>
                  <w:marTop w:val="0"/>
                  <w:marBottom w:val="0"/>
                  <w:divBdr>
                    <w:top w:val="none" w:sz="0" w:space="0" w:color="auto"/>
                    <w:left w:val="none" w:sz="0" w:space="0" w:color="auto"/>
                    <w:bottom w:val="none" w:sz="0" w:space="0" w:color="auto"/>
                    <w:right w:val="none" w:sz="0" w:space="0" w:color="auto"/>
                  </w:divBdr>
                  <w:divsChild>
                    <w:div w:id="115568142">
                      <w:marLeft w:val="228"/>
                      <w:marRight w:val="444"/>
                      <w:marTop w:val="0"/>
                      <w:marBottom w:val="0"/>
                      <w:divBdr>
                        <w:top w:val="none" w:sz="0" w:space="0" w:color="auto"/>
                        <w:left w:val="none" w:sz="0" w:space="0" w:color="auto"/>
                        <w:bottom w:val="none" w:sz="0" w:space="0" w:color="auto"/>
                        <w:right w:val="none" w:sz="0" w:space="0" w:color="auto"/>
                      </w:divBdr>
                      <w:divsChild>
                        <w:div w:id="571042533">
                          <w:marLeft w:val="0"/>
                          <w:marRight w:val="0"/>
                          <w:marTop w:val="0"/>
                          <w:marBottom w:val="0"/>
                          <w:divBdr>
                            <w:top w:val="none" w:sz="0" w:space="0" w:color="auto"/>
                            <w:left w:val="none" w:sz="0" w:space="0" w:color="auto"/>
                            <w:bottom w:val="none" w:sz="0" w:space="0" w:color="auto"/>
                            <w:right w:val="none" w:sz="0" w:space="0" w:color="auto"/>
                          </w:divBdr>
                          <w:divsChild>
                            <w:div w:id="793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055343">
      <w:bodyDiv w:val="1"/>
      <w:marLeft w:val="0"/>
      <w:marRight w:val="0"/>
      <w:marTop w:val="0"/>
      <w:marBottom w:val="0"/>
      <w:divBdr>
        <w:top w:val="none" w:sz="0" w:space="0" w:color="auto"/>
        <w:left w:val="none" w:sz="0" w:space="0" w:color="auto"/>
        <w:bottom w:val="none" w:sz="0" w:space="0" w:color="auto"/>
        <w:right w:val="none" w:sz="0" w:space="0" w:color="auto"/>
      </w:divBdr>
    </w:div>
    <w:div w:id="1540319986">
      <w:bodyDiv w:val="1"/>
      <w:marLeft w:val="0"/>
      <w:marRight w:val="0"/>
      <w:marTop w:val="0"/>
      <w:marBottom w:val="0"/>
      <w:divBdr>
        <w:top w:val="none" w:sz="0" w:space="0" w:color="auto"/>
        <w:left w:val="none" w:sz="0" w:space="0" w:color="auto"/>
        <w:bottom w:val="none" w:sz="0" w:space="0" w:color="auto"/>
        <w:right w:val="none" w:sz="0" w:space="0" w:color="auto"/>
      </w:divBdr>
      <w:divsChild>
        <w:div w:id="576019845">
          <w:marLeft w:val="0"/>
          <w:marRight w:val="0"/>
          <w:marTop w:val="0"/>
          <w:marBottom w:val="0"/>
          <w:divBdr>
            <w:top w:val="none" w:sz="0" w:space="0" w:color="auto"/>
            <w:left w:val="none" w:sz="0" w:space="0" w:color="auto"/>
            <w:bottom w:val="none" w:sz="0" w:space="0" w:color="auto"/>
            <w:right w:val="none" w:sz="0" w:space="0" w:color="auto"/>
          </w:divBdr>
          <w:divsChild>
            <w:div w:id="136194649">
              <w:marLeft w:val="0"/>
              <w:marRight w:val="0"/>
              <w:marTop w:val="0"/>
              <w:marBottom w:val="0"/>
              <w:divBdr>
                <w:top w:val="none" w:sz="0" w:space="0" w:color="auto"/>
                <w:left w:val="none" w:sz="0" w:space="0" w:color="auto"/>
                <w:bottom w:val="dotted" w:sz="4" w:space="0" w:color="FEA957"/>
                <w:right w:val="none" w:sz="0" w:space="0" w:color="auto"/>
              </w:divBdr>
              <w:divsChild>
                <w:div w:id="823591926">
                  <w:marLeft w:val="0"/>
                  <w:marRight w:val="0"/>
                  <w:marTop w:val="0"/>
                  <w:marBottom w:val="0"/>
                  <w:divBdr>
                    <w:top w:val="none" w:sz="0" w:space="0" w:color="auto"/>
                    <w:left w:val="none" w:sz="0" w:space="0" w:color="auto"/>
                    <w:bottom w:val="none" w:sz="0" w:space="0" w:color="auto"/>
                    <w:right w:val="none" w:sz="0" w:space="0" w:color="auto"/>
                  </w:divBdr>
                  <w:divsChild>
                    <w:div w:id="962540972">
                      <w:marLeft w:val="228"/>
                      <w:marRight w:val="444"/>
                      <w:marTop w:val="0"/>
                      <w:marBottom w:val="0"/>
                      <w:divBdr>
                        <w:top w:val="none" w:sz="0" w:space="0" w:color="auto"/>
                        <w:left w:val="none" w:sz="0" w:space="0" w:color="auto"/>
                        <w:bottom w:val="none" w:sz="0" w:space="0" w:color="auto"/>
                        <w:right w:val="none" w:sz="0" w:space="0" w:color="auto"/>
                      </w:divBdr>
                      <w:divsChild>
                        <w:div w:id="1603368936">
                          <w:marLeft w:val="0"/>
                          <w:marRight w:val="0"/>
                          <w:marTop w:val="0"/>
                          <w:marBottom w:val="0"/>
                          <w:divBdr>
                            <w:top w:val="none" w:sz="0" w:space="0" w:color="auto"/>
                            <w:left w:val="none" w:sz="0" w:space="0" w:color="auto"/>
                            <w:bottom w:val="none" w:sz="0" w:space="0" w:color="auto"/>
                            <w:right w:val="none" w:sz="0" w:space="0" w:color="auto"/>
                          </w:divBdr>
                          <w:divsChild>
                            <w:div w:id="10942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553258">
      <w:bodyDiv w:val="1"/>
      <w:marLeft w:val="0"/>
      <w:marRight w:val="0"/>
      <w:marTop w:val="0"/>
      <w:marBottom w:val="0"/>
      <w:divBdr>
        <w:top w:val="none" w:sz="0" w:space="0" w:color="auto"/>
        <w:left w:val="none" w:sz="0" w:space="0" w:color="auto"/>
        <w:bottom w:val="none" w:sz="0" w:space="0" w:color="auto"/>
        <w:right w:val="none" w:sz="0" w:space="0" w:color="auto"/>
      </w:divBdr>
      <w:divsChild>
        <w:div w:id="1513489257">
          <w:marLeft w:val="0"/>
          <w:marRight w:val="0"/>
          <w:marTop w:val="0"/>
          <w:marBottom w:val="0"/>
          <w:divBdr>
            <w:top w:val="none" w:sz="0" w:space="0" w:color="auto"/>
            <w:left w:val="none" w:sz="0" w:space="0" w:color="auto"/>
            <w:bottom w:val="none" w:sz="0" w:space="0" w:color="auto"/>
            <w:right w:val="none" w:sz="0" w:space="0" w:color="auto"/>
          </w:divBdr>
          <w:divsChild>
            <w:div w:id="142544348">
              <w:marLeft w:val="0"/>
              <w:marRight w:val="0"/>
              <w:marTop w:val="0"/>
              <w:marBottom w:val="0"/>
              <w:divBdr>
                <w:top w:val="none" w:sz="0" w:space="0" w:color="auto"/>
                <w:left w:val="none" w:sz="0" w:space="0" w:color="auto"/>
                <w:bottom w:val="none" w:sz="0" w:space="0" w:color="auto"/>
                <w:right w:val="none" w:sz="0" w:space="0" w:color="auto"/>
              </w:divBdr>
            </w:div>
            <w:div w:id="152527623">
              <w:marLeft w:val="0"/>
              <w:marRight w:val="0"/>
              <w:marTop w:val="0"/>
              <w:marBottom w:val="0"/>
              <w:divBdr>
                <w:top w:val="none" w:sz="0" w:space="0" w:color="auto"/>
                <w:left w:val="none" w:sz="0" w:space="0" w:color="auto"/>
                <w:bottom w:val="none" w:sz="0" w:space="0" w:color="auto"/>
                <w:right w:val="none" w:sz="0" w:space="0" w:color="auto"/>
              </w:divBdr>
            </w:div>
            <w:div w:id="644772896">
              <w:marLeft w:val="0"/>
              <w:marRight w:val="0"/>
              <w:marTop w:val="0"/>
              <w:marBottom w:val="0"/>
              <w:divBdr>
                <w:top w:val="none" w:sz="0" w:space="0" w:color="auto"/>
                <w:left w:val="none" w:sz="0" w:space="0" w:color="auto"/>
                <w:bottom w:val="none" w:sz="0" w:space="0" w:color="auto"/>
                <w:right w:val="none" w:sz="0" w:space="0" w:color="auto"/>
              </w:divBdr>
            </w:div>
            <w:div w:id="1083600362">
              <w:marLeft w:val="0"/>
              <w:marRight w:val="0"/>
              <w:marTop w:val="0"/>
              <w:marBottom w:val="0"/>
              <w:divBdr>
                <w:top w:val="none" w:sz="0" w:space="0" w:color="auto"/>
                <w:left w:val="none" w:sz="0" w:space="0" w:color="auto"/>
                <w:bottom w:val="none" w:sz="0" w:space="0" w:color="auto"/>
                <w:right w:val="none" w:sz="0" w:space="0" w:color="auto"/>
              </w:divBdr>
            </w:div>
            <w:div w:id="1291129842">
              <w:marLeft w:val="0"/>
              <w:marRight w:val="0"/>
              <w:marTop w:val="0"/>
              <w:marBottom w:val="0"/>
              <w:divBdr>
                <w:top w:val="none" w:sz="0" w:space="0" w:color="auto"/>
                <w:left w:val="none" w:sz="0" w:space="0" w:color="auto"/>
                <w:bottom w:val="none" w:sz="0" w:space="0" w:color="auto"/>
                <w:right w:val="none" w:sz="0" w:space="0" w:color="auto"/>
              </w:divBdr>
            </w:div>
            <w:div w:id="17787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atapp.watson.ibm.com/publication/"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academia.edu/10973191/F1_Project_Stakeholders_in_Formula_1" TargetMode="External"/><Relationship Id="rId7" Type="http://schemas.openxmlformats.org/officeDocument/2006/relationships/endnotes" Target="endnotes.xml"/><Relationship Id="rId12" Type="http://schemas.openxmlformats.org/officeDocument/2006/relationships/hyperlink" Target="https://apps.na.collabserv.com/wikis/home?lang=en-us"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rdannuc@us.ibm.com?subject=IBM%20Journal%20of%20Research%20&amp;%20Development:%20Early%20Access%20Constraint"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Documents\001.%20IBM%20TechJournal\TechJournal%20Web%20Pages\01%20Final%20V18\Template.Style\IBM-Manuscript-Preparation-Template.V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01704-511E-7D45-A642-FD6ACEF2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C:\Users\IBM_ADMIN\Documents\001. IBM TechJournal\TechJournal Web Pages\01 Final V18\Template.Style\IBM-Manuscript-Preparation-Template.V18.dotx</Template>
  <TotalTime>78</TotalTime>
  <Pages>5</Pages>
  <Words>2741</Words>
  <Characters>15628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IBM Journal template</vt:lpstr>
    </vt:vector>
  </TitlesOfParts>
  <Company>IBM</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Journal template</dc:title>
  <dc:creator>R. D'Annucci</dc:creator>
  <cp:lastModifiedBy>Joy Bou Karam</cp:lastModifiedBy>
  <cp:revision>9</cp:revision>
  <cp:lastPrinted>2017-06-29T15:14:00Z</cp:lastPrinted>
  <dcterms:created xsi:type="dcterms:W3CDTF">2021-05-01T18:48:00Z</dcterms:created>
  <dcterms:modified xsi:type="dcterms:W3CDTF">2021-05-04T17:26:00Z</dcterms:modified>
</cp:coreProperties>
</file>